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9B9BE" w14:textId="06DA95F6" w:rsidR="0061609F" w:rsidRPr="00D175D4" w:rsidRDefault="00EF0E8B" w:rsidP="00F31B7E">
      <w:pPr>
        <w:jc w:val="center"/>
        <w:rPr>
          <w:rFonts w:ascii="Blue Sky Standard Regular" w:hAnsi="Blue Sky Standard Regular"/>
          <w:b/>
          <w:sz w:val="28"/>
          <w:szCs w:val="28"/>
        </w:rPr>
      </w:pPr>
      <w:r w:rsidRPr="00D175D4">
        <w:rPr>
          <w:rFonts w:ascii="Blue Sky Standard Regular" w:hAnsi="Blue Sky Standard Regular"/>
          <w:b/>
          <w:sz w:val="28"/>
          <w:szCs w:val="28"/>
        </w:rPr>
        <w:t>Letter</w:t>
      </w:r>
      <w:r w:rsidR="001A08B9" w:rsidRPr="00D175D4">
        <w:rPr>
          <w:rFonts w:ascii="Blue Sky Standard Regular" w:hAnsi="Blue Sky Standard Regular"/>
          <w:b/>
          <w:sz w:val="28"/>
          <w:szCs w:val="28"/>
        </w:rPr>
        <w:t xml:space="preserve"> of Invitation</w:t>
      </w:r>
    </w:p>
    <w:p w14:paraId="6377951F" w14:textId="77777777" w:rsidR="0061609F" w:rsidRPr="00D175D4" w:rsidRDefault="0061609F" w:rsidP="00B503B2">
      <w:pPr>
        <w:jc w:val="both"/>
        <w:rPr>
          <w:rFonts w:asciiTheme="majorHAnsi" w:hAnsiTheme="majorHAnsi"/>
        </w:rPr>
      </w:pPr>
    </w:p>
    <w:p w14:paraId="570D9AFA" w14:textId="123E24CF" w:rsidR="005D7B8E" w:rsidRPr="00D175D4" w:rsidRDefault="005D7B8E" w:rsidP="00B503B2">
      <w:pPr>
        <w:jc w:val="both"/>
        <w:rPr>
          <w:rFonts w:ascii="宋体" w:eastAsia="宋体" w:hAnsi="宋体" w:cstheme="majorHAnsi"/>
          <w:lang w:eastAsia="zh-CN"/>
        </w:rPr>
      </w:pPr>
      <w:r w:rsidRPr="00D175D4">
        <w:rPr>
          <w:rFonts w:asciiTheme="majorHAnsi" w:hAnsiTheme="majorHAnsi" w:cstheme="majorHAnsi"/>
        </w:rPr>
        <w:t>Date:</w:t>
      </w:r>
      <w:r w:rsidR="008E4FCF" w:rsidRPr="00D175D4">
        <w:rPr>
          <w:rFonts w:asciiTheme="majorHAnsi" w:hAnsiTheme="majorHAnsi" w:cstheme="majorHAnsi"/>
        </w:rPr>
        <w:t xml:space="preserve"> </w:t>
      </w:r>
      <w:r w:rsidR="00B227DB" w:rsidRPr="00D175D4">
        <w:rPr>
          <w:rFonts w:asciiTheme="majorHAnsi" w:hAnsiTheme="majorHAnsi" w:cstheme="majorHAnsi" w:hint="eastAsia"/>
          <w:lang w:eastAsia="zh-CN"/>
        </w:rPr>
        <w:t>Sep</w:t>
      </w:r>
      <w:r w:rsidR="00F95158" w:rsidRPr="00D175D4">
        <w:rPr>
          <w:rFonts w:asciiTheme="majorHAnsi" w:hAnsiTheme="majorHAnsi" w:cstheme="majorHAnsi"/>
        </w:rPr>
        <w:t xml:space="preserve"> </w:t>
      </w:r>
      <w:r w:rsidR="00B227DB" w:rsidRPr="00D175D4">
        <w:rPr>
          <w:rFonts w:asciiTheme="majorHAnsi" w:hAnsiTheme="majorHAnsi" w:cstheme="majorHAnsi"/>
        </w:rPr>
        <w:t>14</w:t>
      </w:r>
      <w:r w:rsidR="001A08B9" w:rsidRPr="00D175D4">
        <w:rPr>
          <w:rFonts w:asciiTheme="majorHAnsi" w:hAnsiTheme="majorHAnsi" w:cstheme="majorHAnsi"/>
        </w:rPr>
        <w:t>, 2022</w:t>
      </w:r>
    </w:p>
    <w:p w14:paraId="3FFF4608" w14:textId="77777777" w:rsidR="005D7B8E" w:rsidRPr="00D175D4" w:rsidRDefault="005D7B8E" w:rsidP="00B503B2">
      <w:pPr>
        <w:jc w:val="both"/>
        <w:rPr>
          <w:rFonts w:asciiTheme="majorHAnsi" w:hAnsiTheme="majorHAnsi" w:cstheme="majorHAnsi"/>
        </w:rPr>
      </w:pPr>
    </w:p>
    <w:p w14:paraId="3F2E793F" w14:textId="2712AB30" w:rsidR="005D7B8E" w:rsidRPr="00D175D4" w:rsidRDefault="00483630" w:rsidP="00B503B2">
      <w:pPr>
        <w:jc w:val="both"/>
        <w:rPr>
          <w:rFonts w:asciiTheme="majorHAnsi" w:eastAsia="宋体" w:hAnsiTheme="majorHAnsi" w:cstheme="majorHAnsi"/>
          <w:lang w:eastAsia="zh-CN"/>
        </w:rPr>
      </w:pPr>
      <w:r w:rsidRPr="00D175D4">
        <w:rPr>
          <w:rFonts w:asciiTheme="majorHAnsi" w:hAnsiTheme="majorHAnsi" w:cstheme="majorHAnsi" w:hint="eastAsia"/>
        </w:rPr>
        <w:t>To</w:t>
      </w:r>
      <w:r w:rsidR="005D7B8E" w:rsidRPr="00D175D4">
        <w:rPr>
          <w:rFonts w:asciiTheme="majorHAnsi" w:hAnsiTheme="majorHAnsi" w:cstheme="majorHAnsi"/>
        </w:rPr>
        <w:t xml:space="preserve"> </w:t>
      </w:r>
      <w:r w:rsidR="00337AD4" w:rsidRPr="00D175D4">
        <w:rPr>
          <w:rFonts w:asciiTheme="majorHAnsi" w:hAnsiTheme="majorHAnsi" w:cstheme="majorHAnsi" w:hint="eastAsia"/>
        </w:rPr>
        <w:t>Mr</w:t>
      </w:r>
      <w:r w:rsidR="00337AD4" w:rsidRPr="00D175D4">
        <w:rPr>
          <w:rFonts w:asciiTheme="majorHAnsi" w:hAnsiTheme="majorHAnsi" w:cstheme="majorHAnsi"/>
        </w:rPr>
        <w:t>.</w:t>
      </w:r>
      <w:r w:rsidR="001A08B9" w:rsidRPr="00D175D4">
        <w:rPr>
          <w:rFonts w:asciiTheme="majorHAnsi" w:hAnsiTheme="majorHAnsi" w:cstheme="majorHAnsi"/>
        </w:rPr>
        <w:t xml:space="preserve"> </w:t>
      </w:r>
      <w:r w:rsidR="00B227DB" w:rsidRPr="00D175D4">
        <w:rPr>
          <w:rFonts w:asciiTheme="majorHAnsi" w:hAnsiTheme="majorHAnsi" w:cstheme="majorHAnsi"/>
        </w:rPr>
        <w:t>Wang</w:t>
      </w:r>
      <w:r w:rsidR="00993325" w:rsidRPr="00D175D4">
        <w:rPr>
          <w:rFonts w:asciiTheme="majorHAnsi" w:hAnsiTheme="majorHAnsi" w:cstheme="majorHAnsi"/>
        </w:rPr>
        <w:t xml:space="preserve"> </w:t>
      </w:r>
    </w:p>
    <w:p w14:paraId="74EE45A4" w14:textId="77777777" w:rsidR="005D7B8E" w:rsidRPr="00D175D4" w:rsidRDefault="005D7B8E" w:rsidP="00B503B2">
      <w:pPr>
        <w:jc w:val="both"/>
        <w:rPr>
          <w:rFonts w:asciiTheme="majorHAnsi" w:hAnsiTheme="majorHAnsi" w:cstheme="majorHAnsi"/>
          <w:lang w:val="en-US" w:eastAsia="zh-CN"/>
        </w:rPr>
      </w:pPr>
    </w:p>
    <w:p w14:paraId="76D55CE6" w14:textId="4E6EBF27" w:rsidR="005D466C" w:rsidRPr="00B07460" w:rsidRDefault="0099784A" w:rsidP="00B503B2">
      <w:pPr>
        <w:jc w:val="both"/>
        <w:rPr>
          <w:rFonts w:asciiTheme="majorHAnsi" w:hAnsiTheme="majorHAnsi" w:cstheme="majorHAnsi"/>
        </w:rPr>
      </w:pPr>
      <w:r w:rsidRPr="00B07460">
        <w:rPr>
          <w:rFonts w:asciiTheme="majorHAnsi" w:hAnsiTheme="majorHAnsi" w:cstheme="majorHAnsi"/>
        </w:rPr>
        <w:t>We are pleased to invite</w:t>
      </w:r>
      <w:r w:rsidR="00681FD2" w:rsidRPr="00B07460">
        <w:rPr>
          <w:rFonts w:asciiTheme="majorHAnsi" w:hAnsiTheme="majorHAnsi" w:cstheme="majorHAnsi"/>
        </w:rPr>
        <w:t xml:space="preserve"> </w:t>
      </w:r>
      <w:r w:rsidR="00B227DB" w:rsidRPr="00B07460">
        <w:rPr>
          <w:rFonts w:asciiTheme="majorHAnsi" w:hAnsiTheme="majorHAnsi" w:cstheme="majorHAnsi"/>
        </w:rPr>
        <w:t>WANG Zhen</w:t>
      </w:r>
      <w:r w:rsidR="00681FD2" w:rsidRPr="00B07460">
        <w:rPr>
          <w:rFonts w:asciiTheme="majorHAnsi" w:hAnsiTheme="majorHAnsi" w:cstheme="majorHAnsi"/>
        </w:rPr>
        <w:t>,</w:t>
      </w:r>
      <w:r w:rsidR="00993325" w:rsidRPr="00B07460">
        <w:rPr>
          <w:rFonts w:asciiTheme="majorHAnsi" w:hAnsiTheme="majorHAnsi" w:cstheme="majorHAnsi"/>
        </w:rPr>
        <w:t xml:space="preserve"> </w:t>
      </w:r>
      <w:r w:rsidR="00B227DB" w:rsidRPr="00B07460">
        <w:rPr>
          <w:rFonts w:asciiTheme="majorHAnsi" w:hAnsiTheme="majorHAnsi" w:cstheme="majorHAnsi"/>
        </w:rPr>
        <w:t xml:space="preserve">expert </w:t>
      </w:r>
      <w:r w:rsidR="005D466C" w:rsidRPr="00B07460">
        <w:rPr>
          <w:rFonts w:asciiTheme="majorHAnsi" w:hAnsiTheme="majorHAnsi" w:cstheme="majorHAnsi"/>
          <w:bCs/>
        </w:rPr>
        <w:t>from</w:t>
      </w:r>
      <w:r w:rsidR="00B503B2" w:rsidRPr="00B07460">
        <w:rPr>
          <w:rFonts w:asciiTheme="majorHAnsi" w:hAnsiTheme="majorHAnsi" w:cstheme="majorHAnsi"/>
          <w:bCs/>
        </w:rPr>
        <w:t xml:space="preserve"> </w:t>
      </w:r>
      <w:r w:rsidR="00993325" w:rsidRPr="00B07460">
        <w:rPr>
          <w:rFonts w:asciiTheme="majorHAnsi" w:hAnsiTheme="majorHAnsi" w:cstheme="majorHAnsi"/>
          <w:bCs/>
        </w:rPr>
        <w:t>NIO Co., Ltd.</w:t>
      </w:r>
      <w:r w:rsidR="00716EE7" w:rsidRPr="00B07460">
        <w:rPr>
          <w:rFonts w:asciiTheme="majorHAnsi" w:hAnsiTheme="majorHAnsi" w:cstheme="majorHAnsi"/>
          <w:bCs/>
        </w:rPr>
        <w:t xml:space="preserve">, </w:t>
      </w:r>
      <w:r w:rsidR="00006F15" w:rsidRPr="00B07460">
        <w:rPr>
          <w:rFonts w:asciiTheme="majorHAnsi" w:hAnsiTheme="majorHAnsi" w:cstheme="majorHAnsi"/>
          <w:bCs/>
        </w:rPr>
        <w:t>with</w:t>
      </w:r>
      <w:r w:rsidR="00006F15" w:rsidRPr="00B07460">
        <w:rPr>
          <w:rFonts w:asciiTheme="majorHAnsi" w:hAnsiTheme="majorHAnsi" w:cstheme="majorHAnsi"/>
        </w:rPr>
        <w:t xml:space="preserve"> </w:t>
      </w:r>
      <w:r w:rsidR="00B113EB" w:rsidRPr="00B07460">
        <w:rPr>
          <w:rFonts w:asciiTheme="majorHAnsi" w:hAnsiTheme="majorHAnsi" w:cstheme="majorHAnsi"/>
        </w:rPr>
        <w:t xml:space="preserve">Building 20, No.56 </w:t>
      </w:r>
      <w:proofErr w:type="spellStart"/>
      <w:r w:rsidR="00B113EB" w:rsidRPr="00B07460">
        <w:rPr>
          <w:rFonts w:asciiTheme="majorHAnsi" w:hAnsiTheme="majorHAnsi" w:cstheme="majorHAnsi"/>
        </w:rPr>
        <w:t>Antuo</w:t>
      </w:r>
      <w:proofErr w:type="spellEnd"/>
      <w:r w:rsidR="00B113EB" w:rsidRPr="00B07460">
        <w:rPr>
          <w:rFonts w:asciiTheme="majorHAnsi" w:hAnsiTheme="majorHAnsi" w:cstheme="majorHAnsi"/>
        </w:rPr>
        <w:t xml:space="preserve"> Road, Jiading District, </w:t>
      </w:r>
      <w:proofErr w:type="spellStart"/>
      <w:proofErr w:type="gramStart"/>
      <w:r w:rsidR="00B113EB" w:rsidRPr="00B07460">
        <w:rPr>
          <w:rFonts w:asciiTheme="majorHAnsi" w:hAnsiTheme="majorHAnsi" w:cstheme="majorHAnsi"/>
        </w:rPr>
        <w:t>Shanghai</w:t>
      </w:r>
      <w:r w:rsidR="00B113EB" w:rsidRPr="00B07460">
        <w:rPr>
          <w:rFonts w:ascii="宋体" w:eastAsia="宋体" w:hAnsi="宋体" w:cstheme="majorHAnsi" w:hint="eastAsia"/>
          <w:lang w:eastAsia="zh-CN"/>
        </w:rPr>
        <w:t>,</w:t>
      </w:r>
      <w:r w:rsidR="00B113EB" w:rsidRPr="00B07460">
        <w:rPr>
          <w:rFonts w:asciiTheme="majorHAnsi" w:hAnsiTheme="majorHAnsi" w:cstheme="majorHAnsi"/>
        </w:rPr>
        <w:t>P.R</w:t>
      </w:r>
      <w:proofErr w:type="spellEnd"/>
      <w:r w:rsidR="00B113EB" w:rsidRPr="00B07460">
        <w:rPr>
          <w:rFonts w:asciiTheme="majorHAnsi" w:hAnsiTheme="majorHAnsi" w:cstheme="majorHAnsi"/>
        </w:rPr>
        <w:t>.</w:t>
      </w:r>
      <w:proofErr w:type="gramEnd"/>
      <w:r w:rsidR="00B113EB" w:rsidRPr="00B07460">
        <w:rPr>
          <w:rFonts w:asciiTheme="majorHAnsi" w:hAnsiTheme="majorHAnsi" w:cstheme="majorHAnsi"/>
        </w:rPr>
        <w:t xml:space="preserve"> China</w:t>
      </w:r>
      <w:r w:rsidR="00D978C9" w:rsidRPr="00B07460">
        <w:rPr>
          <w:rFonts w:asciiTheme="majorHAnsi" w:eastAsia="隶书" w:hAnsiTheme="majorHAnsi" w:cstheme="majorHAnsi"/>
          <w:iCs/>
        </w:rPr>
        <w:t>,</w:t>
      </w:r>
      <w:r w:rsidR="005E01BE" w:rsidRPr="00B07460">
        <w:rPr>
          <w:rFonts w:asciiTheme="majorHAnsi" w:eastAsia="隶书" w:hAnsiTheme="majorHAnsi" w:cstheme="majorHAnsi"/>
          <w:iCs/>
        </w:rPr>
        <w:t xml:space="preserve"> </w:t>
      </w:r>
      <w:r w:rsidR="00716EE7" w:rsidRPr="00B07460">
        <w:rPr>
          <w:rFonts w:asciiTheme="majorHAnsi" w:eastAsia="隶书" w:hAnsiTheme="majorHAnsi" w:cstheme="majorHAnsi"/>
          <w:iCs/>
        </w:rPr>
        <w:t xml:space="preserve">to </w:t>
      </w:r>
      <w:r w:rsidR="003B7C45" w:rsidRPr="00B07460">
        <w:rPr>
          <w:rFonts w:asciiTheme="majorHAnsi" w:eastAsia="隶书" w:hAnsiTheme="majorHAnsi" w:cstheme="majorHAnsi"/>
          <w:iCs/>
        </w:rPr>
        <w:t>support</w:t>
      </w:r>
      <w:r w:rsidR="00716EE7" w:rsidRPr="00B07460">
        <w:rPr>
          <w:rFonts w:asciiTheme="majorHAnsi" w:eastAsia="隶书" w:hAnsiTheme="majorHAnsi" w:cstheme="majorHAnsi"/>
          <w:iCs/>
        </w:rPr>
        <w:t xml:space="preserve"> </w:t>
      </w:r>
      <w:r w:rsidR="00E156C4" w:rsidRPr="00B07460">
        <w:rPr>
          <w:rFonts w:asciiTheme="majorHAnsi" w:eastAsia="隶书" w:hAnsiTheme="majorHAnsi" w:cstheme="majorHAnsi"/>
          <w:iCs/>
          <w:lang w:eastAsia="zh-CN"/>
        </w:rPr>
        <w:t xml:space="preserve">  </w:t>
      </w:r>
      <w:r w:rsidR="007145C1" w:rsidRPr="00B07460">
        <w:rPr>
          <w:rFonts w:asciiTheme="majorHAnsi" w:eastAsia="隶书" w:hAnsiTheme="majorHAnsi" w:cstheme="majorHAnsi"/>
          <w:iCs/>
          <w:lang w:eastAsia="zh-CN"/>
        </w:rPr>
        <w:t>NIO Norway</w:t>
      </w:r>
      <w:r w:rsidR="00B227DB" w:rsidRPr="00B07460">
        <w:rPr>
          <w:rFonts w:asciiTheme="majorHAnsi" w:eastAsia="隶书" w:hAnsiTheme="majorHAnsi" w:cstheme="majorHAnsi"/>
          <w:iCs/>
          <w:lang w:eastAsia="zh-CN"/>
        </w:rPr>
        <w:t xml:space="preserve"> </w:t>
      </w:r>
      <w:r w:rsidR="00E156C4" w:rsidRPr="00B07460">
        <w:rPr>
          <w:rFonts w:asciiTheme="majorHAnsi" w:eastAsia="隶书" w:hAnsiTheme="majorHAnsi" w:cstheme="majorHAnsi"/>
          <w:iCs/>
          <w:lang w:eastAsia="zh-CN"/>
        </w:rPr>
        <w:t xml:space="preserve"> </w:t>
      </w:r>
      <w:r w:rsidR="00E156C4" w:rsidRPr="00B07460">
        <w:rPr>
          <w:rFonts w:asciiTheme="majorHAnsi" w:eastAsia="隶书" w:hAnsiTheme="majorHAnsi" w:cstheme="majorHAnsi"/>
          <w:iCs/>
        </w:rPr>
        <w:t xml:space="preserve">   </w:t>
      </w:r>
      <w:r w:rsidR="003B7C45" w:rsidRPr="00B07460">
        <w:rPr>
          <w:rFonts w:asciiTheme="majorHAnsi" w:eastAsia="隶书" w:hAnsiTheme="majorHAnsi" w:cstheme="majorHAnsi"/>
          <w:iCs/>
        </w:rPr>
        <w:t>with</w:t>
      </w:r>
      <w:r w:rsidR="00681FD2" w:rsidRPr="00B07460">
        <w:rPr>
          <w:rFonts w:asciiTheme="majorHAnsi" w:eastAsia="隶书" w:hAnsiTheme="majorHAnsi" w:cstheme="majorHAnsi"/>
          <w:iCs/>
        </w:rPr>
        <w:t xml:space="preserve"> </w:t>
      </w:r>
      <w:r w:rsidR="00053619" w:rsidRPr="00B07460">
        <w:rPr>
          <w:rFonts w:asciiTheme="majorHAnsi" w:eastAsia="隶书" w:hAnsiTheme="majorHAnsi" w:cstheme="majorHAnsi"/>
          <w:iCs/>
        </w:rPr>
        <w:t xml:space="preserve">      </w:t>
      </w:r>
      <w:r w:rsidR="00B227DB" w:rsidRPr="00B07460">
        <w:rPr>
          <w:rFonts w:asciiTheme="majorHAnsi" w:eastAsia="隶书" w:hAnsiTheme="majorHAnsi" w:cstheme="majorHAnsi"/>
          <w:iCs/>
          <w:lang w:eastAsia="zh-CN"/>
        </w:rPr>
        <w:t>optimizing sales system</w:t>
      </w:r>
      <w:r w:rsidR="00053619" w:rsidRPr="00B07460">
        <w:rPr>
          <w:rFonts w:asciiTheme="majorHAnsi" w:eastAsia="隶书" w:hAnsiTheme="majorHAnsi" w:cstheme="majorHAnsi"/>
          <w:iCs/>
        </w:rPr>
        <w:t xml:space="preserve">       </w:t>
      </w:r>
      <w:r w:rsidR="005D466C" w:rsidRPr="00B07460">
        <w:rPr>
          <w:rFonts w:asciiTheme="majorHAnsi" w:eastAsia="隶书" w:hAnsiTheme="majorHAnsi" w:cstheme="majorHAnsi"/>
          <w:iCs/>
        </w:rPr>
        <w:t>.</w:t>
      </w:r>
      <w:r w:rsidR="005A113B" w:rsidRPr="00B07460">
        <w:rPr>
          <w:rFonts w:asciiTheme="majorHAnsi" w:eastAsia="隶书" w:hAnsiTheme="majorHAnsi" w:cstheme="majorHAnsi"/>
          <w:iCs/>
        </w:rPr>
        <w:t xml:space="preserve"> </w:t>
      </w:r>
    </w:p>
    <w:p w14:paraId="7D441E11" w14:textId="77777777" w:rsidR="005D466C" w:rsidRPr="00D175D4" w:rsidRDefault="005D466C" w:rsidP="00B503B2">
      <w:pPr>
        <w:jc w:val="both"/>
        <w:rPr>
          <w:rFonts w:asciiTheme="majorHAnsi" w:eastAsia="隶书" w:hAnsiTheme="majorHAnsi" w:cstheme="majorHAnsi"/>
          <w:iCs/>
          <w:lang w:eastAsia="zh-CN"/>
        </w:rPr>
      </w:pPr>
    </w:p>
    <w:p w14:paraId="15ADDEFC" w14:textId="03C57C5C" w:rsidR="00160BF5" w:rsidRPr="00D175D4" w:rsidRDefault="00716EE7" w:rsidP="00B503B2">
      <w:pPr>
        <w:jc w:val="both"/>
        <w:rPr>
          <w:rFonts w:asciiTheme="majorHAnsi" w:eastAsia="Times New Roman" w:hAnsiTheme="majorHAnsi" w:cstheme="majorHAnsi"/>
          <w:lang w:eastAsia="zh-CN"/>
        </w:rPr>
      </w:pPr>
      <w:r w:rsidRPr="00D175D4">
        <w:rPr>
          <w:rFonts w:asciiTheme="majorHAnsi" w:eastAsia="隶书" w:hAnsiTheme="majorHAnsi" w:cstheme="majorHAnsi"/>
          <w:iCs/>
        </w:rPr>
        <w:t xml:space="preserve">The planned dates </w:t>
      </w:r>
      <w:r w:rsidR="005A113B" w:rsidRPr="00D175D4">
        <w:rPr>
          <w:rFonts w:asciiTheme="majorHAnsi" w:eastAsia="隶书" w:hAnsiTheme="majorHAnsi" w:cstheme="majorHAnsi"/>
          <w:iCs/>
        </w:rPr>
        <w:t xml:space="preserve">&amp; schedules </w:t>
      </w:r>
      <w:r w:rsidRPr="00D175D4">
        <w:rPr>
          <w:rFonts w:asciiTheme="majorHAnsi" w:eastAsia="隶书" w:hAnsiTheme="majorHAnsi" w:cstheme="majorHAnsi"/>
          <w:iCs/>
        </w:rPr>
        <w:t>are as follows:</w:t>
      </w:r>
    </w:p>
    <w:p w14:paraId="4A501933" w14:textId="77777777" w:rsidR="00160BF5" w:rsidRPr="00D175D4" w:rsidRDefault="00160BF5" w:rsidP="00B503B2">
      <w:pPr>
        <w:jc w:val="both"/>
        <w:rPr>
          <w:rFonts w:asciiTheme="majorHAnsi" w:hAnsiTheme="majorHAnsi" w:cstheme="majorHAnsi"/>
        </w:rPr>
      </w:pPr>
    </w:p>
    <w:p w14:paraId="2281D292" w14:textId="25106B27" w:rsidR="00B113EB" w:rsidRPr="00D175D4" w:rsidRDefault="00B227DB" w:rsidP="00B113EB">
      <w:pPr>
        <w:jc w:val="both"/>
        <w:rPr>
          <w:rFonts w:ascii="微软雅黑" w:eastAsia="微软雅黑" w:hAnsi="微软雅黑" w:cstheme="majorHAnsi"/>
          <w:iCs/>
          <w:lang w:eastAsia="zh-CN"/>
        </w:rPr>
      </w:pPr>
      <w:r w:rsidRPr="00D175D4">
        <w:rPr>
          <w:rFonts w:asciiTheme="majorHAnsi" w:eastAsia="隶书" w:hAnsiTheme="majorHAnsi" w:cstheme="majorHAnsi"/>
          <w:iCs/>
          <w:lang w:eastAsia="zh-CN"/>
        </w:rPr>
        <w:t>10-OCT</w:t>
      </w:r>
      <w:r w:rsidR="00B113EB" w:rsidRPr="00D175D4">
        <w:rPr>
          <w:rFonts w:asciiTheme="majorHAnsi" w:eastAsia="隶书" w:hAnsiTheme="majorHAnsi" w:cstheme="majorHAnsi"/>
          <w:iCs/>
          <w:lang w:eastAsia="zh-CN"/>
        </w:rPr>
        <w:t xml:space="preserve">-2022 ~ </w:t>
      </w:r>
      <w:r w:rsidRPr="00D175D4">
        <w:rPr>
          <w:rFonts w:asciiTheme="majorHAnsi" w:eastAsia="隶书" w:hAnsiTheme="majorHAnsi" w:cstheme="majorHAnsi"/>
          <w:iCs/>
          <w:lang w:eastAsia="zh-CN"/>
        </w:rPr>
        <w:t>7</w:t>
      </w:r>
      <w:r w:rsidR="00B113EB" w:rsidRPr="00D175D4">
        <w:rPr>
          <w:rFonts w:asciiTheme="majorHAnsi" w:eastAsia="隶书" w:hAnsiTheme="majorHAnsi" w:cstheme="majorHAnsi"/>
          <w:iCs/>
          <w:lang w:eastAsia="zh-CN"/>
        </w:rPr>
        <w:t>-</w:t>
      </w:r>
      <w:r w:rsidRPr="00D175D4">
        <w:rPr>
          <w:rFonts w:asciiTheme="majorHAnsi" w:eastAsia="隶书" w:hAnsiTheme="majorHAnsi" w:cstheme="majorHAnsi"/>
          <w:iCs/>
          <w:lang w:eastAsia="zh-CN"/>
        </w:rPr>
        <w:t>JAN</w:t>
      </w:r>
      <w:r w:rsidR="00B113EB" w:rsidRPr="00D175D4">
        <w:rPr>
          <w:rFonts w:asciiTheme="majorHAnsi" w:eastAsia="隶书" w:hAnsiTheme="majorHAnsi" w:cstheme="majorHAnsi"/>
          <w:iCs/>
          <w:lang w:eastAsia="zh-CN"/>
        </w:rPr>
        <w:t>-202</w:t>
      </w:r>
      <w:r w:rsidRPr="00D175D4">
        <w:rPr>
          <w:rFonts w:asciiTheme="majorHAnsi" w:eastAsia="隶书" w:hAnsiTheme="majorHAnsi" w:cstheme="majorHAnsi"/>
          <w:iCs/>
          <w:lang w:eastAsia="zh-CN"/>
        </w:rPr>
        <w:t>3</w:t>
      </w:r>
      <w:r w:rsidR="00B113EB" w:rsidRPr="00D175D4">
        <w:rPr>
          <w:rFonts w:ascii="微软雅黑" w:eastAsia="微软雅黑" w:hAnsi="微软雅黑" w:cstheme="majorHAnsi"/>
          <w:iCs/>
          <w:lang w:eastAsia="zh-CN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731"/>
        <w:gridCol w:w="3455"/>
      </w:tblGrid>
      <w:tr w:rsidR="00D175D4" w:rsidRPr="00D175D4" w14:paraId="6F2433D3" w14:textId="77777777" w:rsidTr="00D15FFA">
        <w:trPr>
          <w:trHeight w:val="221"/>
        </w:trPr>
        <w:tc>
          <w:tcPr>
            <w:tcW w:w="2830" w:type="dxa"/>
          </w:tcPr>
          <w:p w14:paraId="11EB4A5A" w14:textId="77777777" w:rsidR="005A113B" w:rsidRPr="00D175D4" w:rsidRDefault="005A113B" w:rsidP="005E0EE7">
            <w:pPr>
              <w:rPr>
                <w:rFonts w:asciiTheme="majorHAnsi" w:eastAsia="隶书" w:hAnsiTheme="majorHAnsi" w:cstheme="majorHAnsi"/>
                <w:iCs/>
              </w:rPr>
            </w:pPr>
            <w:r w:rsidRPr="00D175D4">
              <w:rPr>
                <w:rFonts w:asciiTheme="majorHAnsi" w:eastAsia="隶书" w:hAnsiTheme="majorHAnsi" w:cstheme="majorHAnsi" w:hint="eastAsia"/>
                <w:iCs/>
              </w:rPr>
              <w:t>Date</w:t>
            </w:r>
          </w:p>
        </w:tc>
        <w:tc>
          <w:tcPr>
            <w:tcW w:w="731" w:type="dxa"/>
          </w:tcPr>
          <w:p w14:paraId="0A901087" w14:textId="77777777" w:rsidR="005A113B" w:rsidRPr="00D175D4" w:rsidRDefault="005A113B" w:rsidP="005E0EE7">
            <w:pPr>
              <w:rPr>
                <w:rFonts w:asciiTheme="majorHAnsi" w:eastAsia="隶书" w:hAnsiTheme="majorHAnsi" w:cstheme="majorHAnsi"/>
                <w:iCs/>
              </w:rPr>
            </w:pPr>
            <w:r w:rsidRPr="00D175D4">
              <w:rPr>
                <w:rFonts w:asciiTheme="majorHAnsi" w:eastAsia="隶书" w:hAnsiTheme="majorHAnsi" w:cstheme="majorHAnsi" w:hint="eastAsia"/>
                <w:iCs/>
              </w:rPr>
              <w:t>Place</w:t>
            </w:r>
          </w:p>
        </w:tc>
        <w:tc>
          <w:tcPr>
            <w:tcW w:w="3455" w:type="dxa"/>
          </w:tcPr>
          <w:p w14:paraId="53D6B680" w14:textId="77777777" w:rsidR="005A113B" w:rsidRPr="00D175D4" w:rsidRDefault="005A113B" w:rsidP="005E0EE7">
            <w:pPr>
              <w:rPr>
                <w:rFonts w:asciiTheme="majorHAnsi" w:eastAsia="隶书" w:hAnsiTheme="majorHAnsi" w:cstheme="majorHAnsi"/>
                <w:iCs/>
              </w:rPr>
            </w:pPr>
            <w:r w:rsidRPr="00D175D4">
              <w:rPr>
                <w:rFonts w:asciiTheme="majorHAnsi" w:eastAsia="隶书" w:hAnsiTheme="majorHAnsi" w:cstheme="majorHAnsi" w:hint="eastAsia"/>
                <w:iCs/>
              </w:rPr>
              <w:t>What</w:t>
            </w:r>
            <w:r w:rsidRPr="00D175D4">
              <w:rPr>
                <w:rFonts w:asciiTheme="majorHAnsi" w:eastAsia="隶书" w:hAnsiTheme="majorHAnsi" w:cstheme="majorHAnsi"/>
                <w:iCs/>
              </w:rPr>
              <w:t xml:space="preserve"> to do</w:t>
            </w:r>
          </w:p>
        </w:tc>
      </w:tr>
      <w:tr w:rsidR="00D175D4" w:rsidRPr="00D175D4" w14:paraId="0C48DEEE" w14:textId="77777777" w:rsidTr="00D15FFA">
        <w:trPr>
          <w:trHeight w:val="269"/>
        </w:trPr>
        <w:tc>
          <w:tcPr>
            <w:tcW w:w="2830" w:type="dxa"/>
          </w:tcPr>
          <w:p w14:paraId="5AE511FF" w14:textId="77703FAD" w:rsidR="00053619" w:rsidRPr="00222204" w:rsidRDefault="00B227DB" w:rsidP="00053619">
            <w:pPr>
              <w:rPr>
                <w:rFonts w:asciiTheme="majorHAnsi" w:eastAsia="隶书" w:hAnsiTheme="majorHAnsi" w:cstheme="majorHAnsi"/>
                <w:iCs/>
                <w:lang w:val="en-US"/>
              </w:rPr>
            </w:pPr>
            <w:r w:rsidRPr="00D175D4">
              <w:rPr>
                <w:rFonts w:asciiTheme="majorHAnsi" w:eastAsia="隶书" w:hAnsiTheme="majorHAnsi" w:cstheme="majorHAnsi"/>
                <w:iCs/>
                <w:lang w:eastAsia="zh-CN"/>
              </w:rPr>
              <w:t>10-OCT-2022 ~ 7-JAN-2023</w:t>
            </w:r>
          </w:p>
        </w:tc>
        <w:tc>
          <w:tcPr>
            <w:tcW w:w="731" w:type="dxa"/>
          </w:tcPr>
          <w:p w14:paraId="20F056A7" w14:textId="224FC33E" w:rsidR="00053619" w:rsidRPr="00D175D4" w:rsidRDefault="00B227DB" w:rsidP="00053619">
            <w:pPr>
              <w:rPr>
                <w:rFonts w:asciiTheme="majorHAnsi" w:eastAsia="隶书" w:hAnsiTheme="majorHAnsi" w:cstheme="majorHAnsi"/>
                <w:iCs/>
              </w:rPr>
            </w:pPr>
            <w:r w:rsidRPr="00D175D4">
              <w:rPr>
                <w:rFonts w:asciiTheme="majorHAnsi" w:eastAsia="隶书" w:hAnsiTheme="majorHAnsi" w:cstheme="majorHAnsi"/>
                <w:iCs/>
              </w:rPr>
              <w:t>Oslo</w:t>
            </w:r>
          </w:p>
        </w:tc>
        <w:tc>
          <w:tcPr>
            <w:tcW w:w="3455" w:type="dxa"/>
          </w:tcPr>
          <w:p w14:paraId="3F39178A" w14:textId="55A34032" w:rsidR="00053619" w:rsidRPr="00D175D4" w:rsidRDefault="00B227DB" w:rsidP="00053619">
            <w:r w:rsidRPr="00D175D4">
              <w:rPr>
                <w:b/>
                <w:bCs/>
              </w:rPr>
              <w:t xml:space="preserve">Communicate with local </w:t>
            </w:r>
            <w:r w:rsidRPr="00D175D4">
              <w:rPr>
                <w:rFonts w:hint="eastAsia"/>
                <w:b/>
                <w:bCs/>
                <w:lang w:eastAsia="zh-CN"/>
              </w:rPr>
              <w:t>employees</w:t>
            </w:r>
            <w:r w:rsidRPr="00D175D4">
              <w:rPr>
                <w:b/>
                <w:bCs/>
              </w:rPr>
              <w:t xml:space="preserve">, Optimize </w:t>
            </w:r>
            <w:r w:rsidRPr="00D175D4">
              <w:rPr>
                <w:rFonts w:hint="eastAsia"/>
                <w:b/>
                <w:bCs/>
                <w:lang w:eastAsia="zh-CN"/>
              </w:rPr>
              <w:t>system</w:t>
            </w:r>
            <w:r w:rsidRPr="00D175D4">
              <w:rPr>
                <w:b/>
                <w:bCs/>
              </w:rPr>
              <w:t xml:space="preserve"> design and R &amp; D</w:t>
            </w:r>
          </w:p>
        </w:tc>
      </w:tr>
    </w:tbl>
    <w:p w14:paraId="6EFD37F3" w14:textId="77777777" w:rsidR="00CD3C0D" w:rsidRPr="00D175D4" w:rsidRDefault="00CD3C0D" w:rsidP="00B503B2">
      <w:pPr>
        <w:jc w:val="both"/>
        <w:rPr>
          <w:rFonts w:asciiTheme="majorHAnsi" w:hAnsiTheme="majorHAnsi" w:cstheme="majorHAnsi"/>
        </w:rPr>
      </w:pPr>
    </w:p>
    <w:p w14:paraId="6997A790" w14:textId="44820C23" w:rsidR="0099784A" w:rsidRPr="00D175D4" w:rsidRDefault="0099784A" w:rsidP="00B503B2">
      <w:pPr>
        <w:jc w:val="both"/>
        <w:rPr>
          <w:rFonts w:asciiTheme="majorHAnsi" w:hAnsiTheme="majorHAnsi" w:cstheme="majorHAnsi"/>
        </w:rPr>
      </w:pPr>
      <w:r w:rsidRPr="00D175D4">
        <w:rPr>
          <w:rFonts w:asciiTheme="majorHAnsi" w:hAnsiTheme="majorHAnsi" w:cstheme="majorHAnsi"/>
        </w:rPr>
        <w:t xml:space="preserve">Detailed information </w:t>
      </w:r>
      <w:r w:rsidR="006C603A" w:rsidRPr="00D175D4">
        <w:rPr>
          <w:rFonts w:asciiTheme="majorHAnsi" w:hAnsiTheme="majorHAnsi" w:cstheme="majorHAnsi"/>
        </w:rPr>
        <w:t xml:space="preserve">are as </w:t>
      </w:r>
      <w:r w:rsidRPr="00D175D4">
        <w:rPr>
          <w:rFonts w:asciiTheme="majorHAnsi" w:hAnsiTheme="majorHAnsi" w:cstheme="majorHAnsi"/>
        </w:rPr>
        <w:t>follows</w:t>
      </w:r>
      <w:r w:rsidR="00B503B2" w:rsidRPr="00D175D4">
        <w:rPr>
          <w:rFonts w:asciiTheme="majorHAnsi" w:hAnsiTheme="majorHAnsi" w:cstheme="majorHAnsi"/>
        </w:rPr>
        <w:t>:</w:t>
      </w:r>
    </w:p>
    <w:p w14:paraId="7A043060" w14:textId="0794EC18" w:rsidR="0099784A" w:rsidRPr="00D175D4" w:rsidRDefault="0099784A" w:rsidP="00B503B2">
      <w:pPr>
        <w:jc w:val="both"/>
        <w:rPr>
          <w:rFonts w:asciiTheme="majorHAnsi" w:hAnsiTheme="majorHAnsi" w:cstheme="majorHAnsi"/>
        </w:rPr>
      </w:pPr>
      <w:r w:rsidRPr="00D175D4">
        <w:rPr>
          <w:rFonts w:asciiTheme="majorHAnsi" w:hAnsiTheme="majorHAnsi" w:cstheme="majorHAnsi"/>
          <w:b/>
        </w:rPr>
        <w:t>Name:</w:t>
      </w:r>
      <w:r w:rsidRPr="00D175D4">
        <w:rPr>
          <w:rFonts w:asciiTheme="majorHAnsi" w:hAnsiTheme="majorHAnsi" w:cstheme="majorHAnsi"/>
        </w:rPr>
        <w:t xml:space="preserve"> </w:t>
      </w:r>
      <w:r w:rsidR="00B227DB" w:rsidRPr="00D175D4">
        <w:rPr>
          <w:rFonts w:asciiTheme="majorHAnsi" w:hAnsiTheme="majorHAnsi" w:cstheme="majorHAnsi"/>
        </w:rPr>
        <w:t>WANG Zhen</w:t>
      </w:r>
    </w:p>
    <w:p w14:paraId="0DC0D6C1" w14:textId="7732159B" w:rsidR="0099784A" w:rsidRPr="00D175D4" w:rsidRDefault="0099784A" w:rsidP="00B503B2">
      <w:pPr>
        <w:jc w:val="both"/>
        <w:rPr>
          <w:rFonts w:asciiTheme="majorHAnsi" w:hAnsiTheme="majorHAnsi" w:cstheme="majorHAnsi"/>
        </w:rPr>
      </w:pPr>
      <w:r w:rsidRPr="00D175D4">
        <w:rPr>
          <w:rFonts w:asciiTheme="majorHAnsi" w:hAnsiTheme="majorHAnsi" w:cstheme="majorHAnsi"/>
          <w:b/>
        </w:rPr>
        <w:t xml:space="preserve">Gender: </w:t>
      </w:r>
      <w:r w:rsidR="00053619" w:rsidRPr="00D175D4">
        <w:rPr>
          <w:rFonts w:asciiTheme="majorHAnsi" w:hAnsiTheme="majorHAnsi" w:cstheme="majorHAnsi"/>
          <w:b/>
        </w:rPr>
        <w:t xml:space="preserve"> </w:t>
      </w:r>
      <w:r w:rsidR="00053619" w:rsidRPr="00D175D4">
        <w:rPr>
          <w:rFonts w:asciiTheme="majorHAnsi" w:hAnsiTheme="majorHAnsi" w:cstheme="majorHAnsi"/>
          <w:bCs/>
        </w:rPr>
        <w:t>MALE</w:t>
      </w:r>
    </w:p>
    <w:p w14:paraId="39FB519A" w14:textId="21A08F1D" w:rsidR="0099784A" w:rsidRPr="00D175D4" w:rsidRDefault="0099784A" w:rsidP="00B503B2">
      <w:pPr>
        <w:jc w:val="both"/>
        <w:rPr>
          <w:rFonts w:asciiTheme="majorHAnsi" w:hAnsiTheme="majorHAnsi" w:cstheme="majorHAnsi"/>
        </w:rPr>
      </w:pPr>
      <w:r w:rsidRPr="00D175D4">
        <w:rPr>
          <w:rFonts w:asciiTheme="majorHAnsi" w:hAnsiTheme="majorHAnsi" w:cstheme="majorHAnsi"/>
          <w:b/>
        </w:rPr>
        <w:t xml:space="preserve">Nationality: </w:t>
      </w:r>
      <w:r w:rsidR="001A08B9" w:rsidRPr="00D175D4">
        <w:rPr>
          <w:rFonts w:asciiTheme="majorHAnsi" w:hAnsiTheme="majorHAnsi" w:cstheme="majorHAnsi"/>
          <w:b/>
        </w:rPr>
        <w:t xml:space="preserve"> </w:t>
      </w:r>
      <w:r w:rsidR="001A08B9" w:rsidRPr="00D175D4">
        <w:rPr>
          <w:rFonts w:asciiTheme="majorHAnsi" w:hAnsiTheme="majorHAnsi" w:cstheme="majorHAnsi" w:hint="eastAsia"/>
          <w:b/>
        </w:rPr>
        <w:t>Chinese</w:t>
      </w:r>
    </w:p>
    <w:p w14:paraId="33250BE7" w14:textId="0ECFE943" w:rsidR="005E01BE" w:rsidRPr="00D175D4" w:rsidRDefault="0099784A" w:rsidP="00085823">
      <w:pPr>
        <w:jc w:val="both"/>
        <w:rPr>
          <w:rFonts w:asciiTheme="majorHAnsi" w:eastAsia="Times New Roman" w:hAnsiTheme="majorHAnsi" w:cstheme="majorHAnsi"/>
          <w:bCs/>
          <w:lang w:eastAsia="zh-CN"/>
        </w:rPr>
      </w:pPr>
      <w:r w:rsidRPr="00D175D4">
        <w:rPr>
          <w:rFonts w:asciiTheme="majorHAnsi" w:hAnsiTheme="majorHAnsi" w:cstheme="majorHAnsi"/>
          <w:b/>
        </w:rPr>
        <w:t>Date of Birth:</w:t>
      </w:r>
      <w:r w:rsidRPr="00D175D4">
        <w:rPr>
          <w:rFonts w:asciiTheme="majorHAnsi" w:hAnsiTheme="majorHAnsi" w:cstheme="majorHAnsi"/>
        </w:rPr>
        <w:t xml:space="preserve"> </w:t>
      </w:r>
      <w:r w:rsidR="00053619" w:rsidRPr="00D175D4">
        <w:rPr>
          <w:rFonts w:asciiTheme="majorHAnsi" w:hAnsiTheme="majorHAnsi" w:cstheme="majorHAnsi"/>
        </w:rPr>
        <w:t xml:space="preserve"> 1</w:t>
      </w:r>
      <w:r w:rsidR="00B227DB" w:rsidRPr="00D175D4">
        <w:rPr>
          <w:rFonts w:asciiTheme="majorHAnsi" w:hAnsiTheme="majorHAnsi" w:cstheme="majorHAnsi"/>
        </w:rPr>
        <w:t>3</w:t>
      </w:r>
      <w:r w:rsidR="00053619" w:rsidRPr="00D175D4">
        <w:rPr>
          <w:rFonts w:asciiTheme="majorHAnsi" w:hAnsiTheme="majorHAnsi" w:cstheme="majorHAnsi"/>
        </w:rPr>
        <w:t>-JAN-198</w:t>
      </w:r>
      <w:r w:rsidR="00B227DB" w:rsidRPr="00D175D4">
        <w:rPr>
          <w:rFonts w:asciiTheme="majorHAnsi" w:hAnsiTheme="majorHAnsi" w:cstheme="majorHAnsi"/>
        </w:rPr>
        <w:t>8</w:t>
      </w:r>
    </w:p>
    <w:p w14:paraId="7479B29A" w14:textId="02F9BBE5" w:rsidR="004D3076" w:rsidRPr="00D175D4" w:rsidRDefault="004D3076" w:rsidP="00B503B2">
      <w:pPr>
        <w:jc w:val="both"/>
        <w:rPr>
          <w:rFonts w:asciiTheme="majorHAnsi" w:eastAsia="Times New Roman" w:hAnsiTheme="majorHAnsi" w:cstheme="majorHAnsi"/>
          <w:lang w:eastAsia="zh-CN"/>
        </w:rPr>
      </w:pPr>
    </w:p>
    <w:p w14:paraId="1B0FBCCF" w14:textId="6BCC2A16" w:rsidR="0099784A" w:rsidRPr="00D175D4" w:rsidRDefault="0099784A" w:rsidP="00B503B2">
      <w:pPr>
        <w:jc w:val="both"/>
        <w:rPr>
          <w:rFonts w:asciiTheme="majorHAnsi" w:hAnsiTheme="majorHAnsi" w:cstheme="majorHAnsi"/>
        </w:rPr>
      </w:pPr>
      <w:r w:rsidRPr="00D175D4">
        <w:rPr>
          <w:rFonts w:asciiTheme="majorHAnsi" w:hAnsiTheme="majorHAnsi" w:cstheme="majorHAnsi"/>
        </w:rPr>
        <w:t>Please grant a Busi</w:t>
      </w:r>
      <w:r w:rsidRPr="00B07460">
        <w:rPr>
          <w:rFonts w:asciiTheme="majorHAnsi" w:hAnsiTheme="majorHAnsi" w:cstheme="majorHAnsi"/>
        </w:rPr>
        <w:t xml:space="preserve">ness Visa for </w:t>
      </w:r>
      <w:r w:rsidR="00085823" w:rsidRPr="00B07460">
        <w:rPr>
          <w:rFonts w:asciiTheme="majorHAnsi" w:hAnsiTheme="majorHAnsi" w:cstheme="majorHAnsi"/>
        </w:rPr>
        <w:t>WANG Zhen</w:t>
      </w:r>
      <w:r w:rsidRPr="00B07460">
        <w:rPr>
          <w:rFonts w:asciiTheme="majorHAnsi" w:hAnsiTheme="majorHAnsi" w:cstheme="majorHAnsi"/>
        </w:rPr>
        <w:t xml:space="preserve"> to tra</w:t>
      </w:r>
      <w:r w:rsidRPr="00D175D4">
        <w:rPr>
          <w:rFonts w:asciiTheme="majorHAnsi" w:hAnsiTheme="majorHAnsi" w:cstheme="majorHAnsi"/>
        </w:rPr>
        <w:t xml:space="preserve">vel. </w:t>
      </w:r>
    </w:p>
    <w:p w14:paraId="7956B02F" w14:textId="446CA585" w:rsidR="001E43B6" w:rsidRPr="00D175D4" w:rsidRDefault="000420EB" w:rsidP="006E40B5">
      <w:pPr>
        <w:rPr>
          <w:rFonts w:asciiTheme="majorHAnsi" w:hAnsiTheme="majorHAnsi" w:cstheme="majorHAnsi"/>
        </w:rPr>
      </w:pPr>
      <w:r w:rsidRPr="00D175D4">
        <w:rPr>
          <w:rFonts w:asciiTheme="majorHAnsi" w:hAnsiTheme="majorHAnsi" w:cstheme="majorHAnsi"/>
          <w:b/>
          <w:bCs/>
        </w:rPr>
        <w:t>NIO</w:t>
      </w:r>
      <w:r w:rsidR="001E43B6" w:rsidRPr="00D175D4">
        <w:rPr>
          <w:rFonts w:asciiTheme="majorHAnsi" w:hAnsiTheme="majorHAnsi" w:cstheme="majorHAnsi"/>
          <w:b/>
          <w:bCs/>
        </w:rPr>
        <w:t xml:space="preserve"> </w:t>
      </w:r>
      <w:r w:rsidR="001F0260" w:rsidRPr="00D175D4">
        <w:rPr>
          <w:rFonts w:asciiTheme="majorHAnsi" w:hAnsiTheme="majorHAnsi" w:cstheme="majorHAnsi" w:hint="eastAsia"/>
          <w:b/>
          <w:bCs/>
        </w:rPr>
        <w:t>Co</w:t>
      </w:r>
      <w:r w:rsidR="001F0260" w:rsidRPr="00D175D4">
        <w:rPr>
          <w:rFonts w:asciiTheme="majorHAnsi" w:hAnsiTheme="majorHAnsi" w:cstheme="majorHAnsi"/>
          <w:b/>
          <w:bCs/>
        </w:rPr>
        <w:t>., Ltd.</w:t>
      </w:r>
      <w:r w:rsidR="00911929" w:rsidRPr="00D175D4">
        <w:rPr>
          <w:rFonts w:asciiTheme="majorHAnsi" w:hAnsiTheme="majorHAnsi" w:cstheme="majorHAnsi"/>
        </w:rPr>
        <w:t xml:space="preserve"> </w:t>
      </w:r>
      <w:r w:rsidR="001E43B6" w:rsidRPr="00D175D4">
        <w:rPr>
          <w:rFonts w:asciiTheme="majorHAnsi" w:hAnsiTheme="majorHAnsi" w:cstheme="majorHAnsi"/>
        </w:rPr>
        <w:t>will be responsible for all expenses incurred during the trip to and from</w:t>
      </w:r>
      <w:r w:rsidR="00085823" w:rsidRPr="00D175D4">
        <w:rPr>
          <w:rFonts w:asciiTheme="majorHAnsi" w:hAnsiTheme="majorHAnsi" w:cstheme="majorHAnsi"/>
        </w:rPr>
        <w:t xml:space="preserve"> </w:t>
      </w:r>
      <w:r w:rsidR="007145C1" w:rsidRPr="00D175D4">
        <w:rPr>
          <w:rFonts w:asciiTheme="majorHAnsi" w:hAnsiTheme="majorHAnsi" w:cstheme="majorHAnsi" w:hint="eastAsia"/>
        </w:rPr>
        <w:t>Norway</w:t>
      </w:r>
      <w:r w:rsidR="00B503B2" w:rsidRPr="00D175D4">
        <w:rPr>
          <w:rFonts w:asciiTheme="majorHAnsi" w:hAnsiTheme="majorHAnsi" w:cstheme="majorHAnsi"/>
        </w:rPr>
        <w:t>,</w:t>
      </w:r>
      <w:r w:rsidR="001E43B6" w:rsidRPr="00D175D4">
        <w:rPr>
          <w:rFonts w:asciiTheme="majorHAnsi" w:hAnsiTheme="majorHAnsi" w:cstheme="majorHAnsi"/>
        </w:rPr>
        <w:t xml:space="preserve"> including expenses for transportation, accommodation, travel insurance, as well as visa application. </w:t>
      </w:r>
    </w:p>
    <w:p w14:paraId="0DB1F18A" w14:textId="77777777" w:rsidR="001E43B6" w:rsidRPr="00D175D4" w:rsidRDefault="001E43B6" w:rsidP="00B503B2">
      <w:pPr>
        <w:jc w:val="both"/>
        <w:rPr>
          <w:rFonts w:asciiTheme="majorHAnsi" w:hAnsiTheme="majorHAnsi" w:cstheme="majorHAnsi"/>
        </w:rPr>
      </w:pPr>
    </w:p>
    <w:p w14:paraId="7E8BF559" w14:textId="7754C09E" w:rsidR="001E43B6" w:rsidRPr="00D175D4" w:rsidRDefault="00B503B2" w:rsidP="006E40B5">
      <w:pPr>
        <w:rPr>
          <w:rFonts w:asciiTheme="majorHAnsi" w:hAnsiTheme="majorHAnsi" w:cstheme="majorHAnsi"/>
        </w:rPr>
      </w:pPr>
      <w:r w:rsidRPr="00D175D4">
        <w:rPr>
          <w:rFonts w:asciiTheme="majorHAnsi" w:eastAsia="隶书" w:hAnsiTheme="majorHAnsi" w:cstheme="majorHAnsi"/>
          <w:iCs/>
        </w:rPr>
        <w:t>We greatly appreciate the a</w:t>
      </w:r>
      <w:r w:rsidR="001E43B6" w:rsidRPr="00D175D4">
        <w:rPr>
          <w:rFonts w:asciiTheme="majorHAnsi" w:eastAsia="隶书" w:hAnsiTheme="majorHAnsi" w:cstheme="majorHAnsi"/>
          <w:iCs/>
        </w:rPr>
        <w:t xml:space="preserve">pproval </w:t>
      </w:r>
      <w:r w:rsidRPr="00D175D4">
        <w:rPr>
          <w:rFonts w:asciiTheme="majorHAnsi" w:eastAsia="隶书" w:hAnsiTheme="majorHAnsi" w:cstheme="majorHAnsi"/>
          <w:iCs/>
        </w:rPr>
        <w:t>of</w:t>
      </w:r>
      <w:r w:rsidR="001E43B6" w:rsidRPr="00D175D4">
        <w:rPr>
          <w:rFonts w:asciiTheme="majorHAnsi" w:eastAsia="隶书" w:hAnsiTheme="majorHAnsi" w:cstheme="majorHAnsi"/>
          <w:iCs/>
        </w:rPr>
        <w:t xml:space="preserve"> th</w:t>
      </w:r>
      <w:r w:rsidRPr="00D175D4">
        <w:rPr>
          <w:rFonts w:asciiTheme="majorHAnsi" w:eastAsia="隶书" w:hAnsiTheme="majorHAnsi" w:cstheme="majorHAnsi"/>
          <w:iCs/>
        </w:rPr>
        <w:t>is</w:t>
      </w:r>
      <w:r w:rsidR="001E43B6" w:rsidRPr="00D175D4">
        <w:rPr>
          <w:rFonts w:asciiTheme="majorHAnsi" w:eastAsia="隶书" w:hAnsiTheme="majorHAnsi" w:cstheme="majorHAnsi"/>
          <w:iCs/>
        </w:rPr>
        <w:t xml:space="preserve"> visa application at your earliest convenienc</w:t>
      </w:r>
      <w:r w:rsidRPr="00D175D4">
        <w:rPr>
          <w:rFonts w:asciiTheme="majorHAnsi" w:eastAsia="隶书" w:hAnsiTheme="majorHAnsi" w:cstheme="majorHAnsi"/>
          <w:iCs/>
        </w:rPr>
        <w:t>e</w:t>
      </w:r>
      <w:r w:rsidR="001E43B6" w:rsidRPr="00D175D4">
        <w:rPr>
          <w:rFonts w:asciiTheme="majorHAnsi" w:eastAsia="隶书" w:hAnsiTheme="majorHAnsi" w:cstheme="majorHAnsi"/>
          <w:iCs/>
        </w:rPr>
        <w:t xml:space="preserve">. Should you need more information, please </w:t>
      </w:r>
      <w:r w:rsidR="001F0260" w:rsidRPr="00D175D4">
        <w:rPr>
          <w:rFonts w:asciiTheme="majorHAnsi" w:eastAsia="隶书" w:hAnsiTheme="majorHAnsi" w:cstheme="majorHAnsi"/>
          <w:iCs/>
        </w:rPr>
        <w:t>feel free to contact us.</w:t>
      </w:r>
    </w:p>
    <w:p w14:paraId="5A505CB4" w14:textId="77777777" w:rsidR="001E43B6" w:rsidRPr="00D175D4" w:rsidRDefault="001E43B6" w:rsidP="00B503B2">
      <w:pPr>
        <w:jc w:val="both"/>
        <w:rPr>
          <w:rFonts w:asciiTheme="majorHAnsi" w:hAnsiTheme="majorHAnsi"/>
        </w:rPr>
      </w:pPr>
    </w:p>
    <w:p w14:paraId="58014B84" w14:textId="5855FA6F" w:rsidR="001E43B6" w:rsidRPr="00D175D4" w:rsidRDefault="001E43B6" w:rsidP="00B503B2">
      <w:pPr>
        <w:jc w:val="both"/>
        <w:rPr>
          <w:rFonts w:asciiTheme="majorHAnsi" w:hAnsiTheme="majorHAnsi"/>
        </w:rPr>
      </w:pPr>
      <w:r w:rsidRPr="00D175D4">
        <w:rPr>
          <w:rFonts w:asciiTheme="majorHAnsi" w:hAnsiTheme="majorHAnsi"/>
        </w:rPr>
        <w:t xml:space="preserve">Sincerely yours, </w:t>
      </w:r>
    </w:p>
    <w:p w14:paraId="39195C8F" w14:textId="249B8EB2" w:rsidR="00EF0E8B" w:rsidRPr="00070935" w:rsidRDefault="00EF0E8B" w:rsidP="00070935">
      <w:pPr>
        <w:rPr>
          <w:rFonts w:ascii="宋体" w:eastAsia="宋体" w:hAnsi="宋体" w:cs="宋体" w:hint="eastAsia"/>
          <w:lang w:val="en-US" w:eastAsia="zh-CN"/>
        </w:rPr>
      </w:pPr>
    </w:p>
    <w:p w14:paraId="728F881F" w14:textId="02DBF4C2" w:rsidR="00803A59" w:rsidRPr="00D175D4" w:rsidRDefault="00EF0E8B" w:rsidP="00F51D54">
      <w:pPr>
        <w:jc w:val="both"/>
        <w:rPr>
          <w:rFonts w:asciiTheme="majorHAnsi" w:hAnsiTheme="majorHAnsi"/>
        </w:rPr>
      </w:pPr>
      <w:r w:rsidRPr="00D175D4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B31FCD" wp14:editId="27D7C91A">
                <wp:simplePos x="0" y="0"/>
                <wp:positionH relativeFrom="column">
                  <wp:posOffset>16509</wp:posOffset>
                </wp:positionH>
                <wp:positionV relativeFrom="paragraph">
                  <wp:posOffset>95250</wp:posOffset>
                </wp:positionV>
                <wp:extent cx="1266825" cy="0"/>
                <wp:effectExtent l="38100" t="38100" r="66675" b="952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68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w14:anchorId="6BFF73D8"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pt,7.5pt" to="101.0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" strokecolor="windowText" strokeweight="1pt">
                <v:shadow on="t" color="black" opacity="24903f" origin=",.5" offset="0,.55556mm"/>
              </v:line>
            </w:pict>
          </mc:Fallback>
        </mc:AlternateContent>
      </w:r>
      <w:r w:rsidRPr="00D175D4">
        <w:rPr>
          <w:rFonts w:asciiTheme="majorHAnsi" w:hAnsiTheme="majorHAnsi"/>
        </w:rPr>
        <w:t xml:space="preserve">                           </w:t>
      </w:r>
    </w:p>
    <w:p w14:paraId="12346271" w14:textId="77777777" w:rsidR="00085823" w:rsidRPr="00085823" w:rsidRDefault="00085823" w:rsidP="00085823">
      <w:pPr>
        <w:rPr>
          <w:rFonts w:ascii="微软雅黑" w:eastAsia="微软雅黑" w:hAnsi="微软雅黑"/>
          <w:sz w:val="20"/>
          <w:szCs w:val="20"/>
          <w:lang w:eastAsia="zh-CN"/>
        </w:rPr>
      </w:pPr>
      <w:r w:rsidRPr="00085823">
        <w:rPr>
          <w:rFonts w:ascii="微软雅黑" w:eastAsia="微软雅黑" w:hAnsi="微软雅黑"/>
          <w:sz w:val="20"/>
          <w:szCs w:val="20"/>
          <w:lang w:eastAsia="zh-CN"/>
        </w:rPr>
        <w:t>Marius Hayler</w:t>
      </w:r>
      <w:r w:rsidRPr="00085823">
        <w:rPr>
          <w:rFonts w:ascii="微软雅黑" w:eastAsia="微软雅黑" w:hAnsi="微软雅黑"/>
          <w:sz w:val="20"/>
          <w:szCs w:val="20"/>
          <w:lang w:eastAsia="zh-CN"/>
        </w:rPr>
        <w:br/>
        <w:t xml:space="preserve">General Manager of NIO Norway marius.hayler@nio.io </w:t>
      </w:r>
    </w:p>
    <w:p w14:paraId="7EB15540" w14:textId="77777777" w:rsidR="00085823" w:rsidRPr="00085823" w:rsidRDefault="00085823" w:rsidP="00085823">
      <w:pPr>
        <w:rPr>
          <w:rFonts w:ascii="微软雅黑" w:eastAsia="微软雅黑" w:hAnsi="微软雅黑"/>
          <w:sz w:val="20"/>
          <w:szCs w:val="20"/>
          <w:lang w:eastAsia="zh-CN"/>
        </w:rPr>
      </w:pPr>
      <w:r w:rsidRPr="00085823">
        <w:rPr>
          <w:rFonts w:ascii="微软雅黑" w:eastAsia="微软雅黑" w:hAnsi="微软雅黑"/>
          <w:sz w:val="20"/>
          <w:szCs w:val="20"/>
          <w:lang w:eastAsia="zh-CN"/>
        </w:rPr>
        <w:t xml:space="preserve">Tel: +47 905 51 411 </w:t>
      </w:r>
    </w:p>
    <w:p w14:paraId="4ABCD866" w14:textId="77777777" w:rsidR="00085823" w:rsidRPr="00D175D4" w:rsidRDefault="00085823" w:rsidP="00F51D54">
      <w:pPr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14:paraId="79B6907E" w14:textId="57FBC556" w:rsidR="00BF639B" w:rsidRPr="00D175D4" w:rsidRDefault="00BF639B" w:rsidP="00F51D54">
      <w:pPr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sectPr w:rsidR="00BF639B" w:rsidRPr="00D175D4" w:rsidSect="00E241C7">
      <w:headerReference w:type="even" r:id="rId10"/>
      <w:headerReference w:type="default" r:id="rId11"/>
      <w:footerReference w:type="even" r:id="rId12"/>
      <w:footerReference w:type="default" r:id="rId13"/>
      <w:footerReference w:type="first" r:id="rId14"/>
      <w:pgSz w:w="11900" w:h="16840"/>
      <w:pgMar w:top="1304" w:right="1021" w:bottom="1021" w:left="3289" w:header="714" w:footer="119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3EA5A" w14:textId="77777777" w:rsidR="00833045" w:rsidRDefault="00833045" w:rsidP="00EE7809">
      <w:r>
        <w:separator/>
      </w:r>
    </w:p>
  </w:endnote>
  <w:endnote w:type="continuationSeparator" w:id="0">
    <w:p w14:paraId="7D51DE6D" w14:textId="77777777" w:rsidR="00833045" w:rsidRDefault="00833045" w:rsidP="00EE7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隶书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ircular Std Book">
    <w:panose1 w:val="020B0604020202020204"/>
    <w:charset w:val="00"/>
    <w:family w:val="auto"/>
    <w:pitch w:val="variable"/>
    <w:sig w:usb0="00000003" w:usb1="5000E47B" w:usb2="00000008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lue Sky Standard Regular">
    <w:panose1 w:val="02000000000000000000"/>
    <w:charset w:val="00"/>
    <w:family w:val="auto"/>
    <w:notTrueType/>
    <w:pitch w:val="variable"/>
    <w:sig w:usb0="800000AF" w:usb1="5000204A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ircular Std Medium">
    <w:altName w:val="Arial"/>
    <w:panose1 w:val="020B0604020202020204"/>
    <w:charset w:val="00"/>
    <w:family w:val="auto"/>
    <w:pitch w:val="variable"/>
    <w:sig w:usb0="00000003" w:usb1="5000E47B" w:usb2="00000008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B23A4" w14:textId="46C333EF" w:rsidR="00593088" w:rsidRPr="00483630" w:rsidRDefault="00000000" w:rsidP="00483630">
    <w:pPr>
      <w:pStyle w:val="a5"/>
      <w:jc w:val="center"/>
    </w:pPr>
    <w:fldSimple w:instr=" DOCPROPERTY bjFooterEvenPageDocProperty \* MERGEFORMAT " w:fldLock="1">
      <w:r w:rsidR="00483630" w:rsidRPr="00483630">
        <w:rPr>
          <w:rFonts w:ascii="Blue Sky Standard Regular" w:hAnsi="Blue Sky Standard Regular"/>
          <w:color w:val="000000"/>
        </w:rPr>
        <w:t xml:space="preserve">NIO </w:t>
      </w:r>
      <w:r w:rsidR="00483630" w:rsidRPr="00483630">
        <w:rPr>
          <w:rFonts w:ascii="Blue Sky Standard Regular" w:hAnsi="Blue Sky Standard Regular"/>
          <w:color w:val="00BEBE"/>
        </w:rPr>
        <w:t>Internal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D25AB" w14:textId="3F35C43B" w:rsidR="00483630" w:rsidRDefault="00483630" w:rsidP="00483630">
    <w:pPr>
      <w:pStyle w:val="a5"/>
      <w:ind w:hanging="2552"/>
      <w:jc w:val="center"/>
      <w:rPr>
        <w:rFonts w:ascii="Circular Std Medium" w:hAnsi="Circular Std Medium"/>
        <w:color w:val="191919"/>
        <w:sz w:val="16"/>
        <w:szCs w:val="16"/>
      </w:rPr>
    </w:pPr>
    <w:r>
      <w:rPr>
        <w:rFonts w:ascii="Circular Std Medium" w:hAnsi="Circular Std Medium"/>
        <w:color w:val="191919"/>
        <w:sz w:val="16"/>
        <w:szCs w:val="16"/>
      </w:rPr>
      <w:fldChar w:fldCharType="begin" w:fldLock="1"/>
    </w:r>
    <w:r>
      <w:rPr>
        <w:rFonts w:ascii="Circular Std Medium" w:hAnsi="Circular Std Medium"/>
        <w:color w:val="191919"/>
        <w:sz w:val="16"/>
        <w:szCs w:val="16"/>
      </w:rPr>
      <w:instrText xml:space="preserve"> DOCPROPERTY bjFooterBothDocProperty \* MERGEFORMAT </w:instrText>
    </w:r>
    <w:r>
      <w:rPr>
        <w:rFonts w:ascii="Circular Std Medium" w:hAnsi="Circular Std Medium"/>
        <w:color w:val="191919"/>
        <w:sz w:val="16"/>
        <w:szCs w:val="16"/>
      </w:rPr>
      <w:fldChar w:fldCharType="separate"/>
    </w:r>
    <w:r w:rsidRPr="00483630">
      <w:rPr>
        <w:rFonts w:ascii="Blue Sky Standard Regular" w:hAnsi="Blue Sky Standard Regular"/>
        <w:color w:val="000000"/>
        <w:szCs w:val="16"/>
      </w:rPr>
      <w:t xml:space="preserve">NIO </w:t>
    </w:r>
    <w:r w:rsidRPr="00483630">
      <w:rPr>
        <w:rFonts w:ascii="Blue Sky Standard Regular" w:hAnsi="Blue Sky Standard Regular"/>
        <w:color w:val="00BEBE"/>
        <w:szCs w:val="16"/>
      </w:rPr>
      <w:t>Internal</w:t>
    </w:r>
    <w:r>
      <w:rPr>
        <w:rFonts w:ascii="Circular Std Medium" w:hAnsi="Circular Std Medium"/>
        <w:color w:val="191919"/>
        <w:sz w:val="16"/>
        <w:szCs w:val="16"/>
      </w:rPr>
      <w:fldChar w:fldCharType="end"/>
    </w:r>
  </w:p>
  <w:p w14:paraId="6930A233" w14:textId="1DCFC09E" w:rsidR="00061E98" w:rsidRPr="00143A2E" w:rsidRDefault="00061E98" w:rsidP="00BE234B">
    <w:pPr>
      <w:pStyle w:val="a5"/>
      <w:ind w:hanging="2552"/>
      <w:rPr>
        <w:rFonts w:ascii="Circular Std Medium" w:hAnsi="Circular Std Medium"/>
        <w:color w:val="191919"/>
        <w:sz w:val="16"/>
        <w:szCs w:val="16"/>
      </w:rPr>
    </w:pPr>
    <w:r w:rsidRPr="00143A2E">
      <w:rPr>
        <w:rFonts w:ascii="Circular Std Medium" w:hAnsi="Circular Std Medium"/>
        <w:color w:val="191919"/>
        <w:sz w:val="16"/>
        <w:szCs w:val="16"/>
      </w:rPr>
      <w:t>www.</w:t>
    </w:r>
    <w:r w:rsidR="00E072DA">
      <w:rPr>
        <w:rFonts w:ascii="Circular Std Medium" w:hAnsi="Circular Std Medium"/>
        <w:color w:val="191919"/>
        <w:sz w:val="16"/>
        <w:szCs w:val="16"/>
      </w:rPr>
      <w:t>nio.com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4F19F" w14:textId="0DE60FB4" w:rsidR="00593088" w:rsidRPr="00483630" w:rsidRDefault="00000000" w:rsidP="00483630">
    <w:pPr>
      <w:pStyle w:val="a5"/>
      <w:jc w:val="center"/>
    </w:pPr>
    <w:fldSimple w:instr=" DOCPROPERTY bjFooterFirstPageDocProperty \* MERGEFORMAT " w:fldLock="1">
      <w:r w:rsidR="00483630" w:rsidRPr="00483630">
        <w:rPr>
          <w:rFonts w:ascii="Blue Sky Standard Regular" w:hAnsi="Blue Sky Standard Regular"/>
          <w:color w:val="000000"/>
        </w:rPr>
        <w:t xml:space="preserve">NIO </w:t>
      </w:r>
      <w:r w:rsidR="00483630" w:rsidRPr="00483630">
        <w:rPr>
          <w:rFonts w:ascii="Blue Sky Standard Regular" w:hAnsi="Blue Sky Standard Regular"/>
          <w:color w:val="00BEBE"/>
        </w:rPr>
        <w:t>Internal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9C89D" w14:textId="77777777" w:rsidR="00833045" w:rsidRDefault="00833045" w:rsidP="00EE7809">
      <w:r>
        <w:separator/>
      </w:r>
    </w:p>
  </w:footnote>
  <w:footnote w:type="continuationSeparator" w:id="0">
    <w:p w14:paraId="28C48826" w14:textId="77777777" w:rsidR="00833045" w:rsidRDefault="00833045" w:rsidP="00EE78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6F587" w14:textId="77777777" w:rsidR="000B0668" w:rsidRPr="000B0668" w:rsidRDefault="007052EF" w:rsidP="000B0668">
    <w:pPr>
      <w:pStyle w:val="a3"/>
    </w:pPr>
    <w:r w:rsidRPr="000B0668">
      <w:rPr>
        <w:rFonts w:ascii="Circular Std Book" w:hAnsi="Circular Std Book"/>
        <w:noProof/>
        <w:color w:val="191919"/>
        <w:sz w:val="20"/>
        <w:szCs w:val="20"/>
        <w:lang w:val="en-US" w:eastAsia="zh-C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022BD4A" wp14:editId="2FC4A4BD">
              <wp:simplePos x="0" y="0"/>
              <wp:positionH relativeFrom="column">
                <wp:posOffset>-1447800</wp:posOffset>
              </wp:positionH>
              <wp:positionV relativeFrom="paragraph">
                <wp:posOffset>400685</wp:posOffset>
              </wp:positionV>
              <wp:extent cx="1028700" cy="502285"/>
              <wp:effectExtent l="0" t="0" r="12700" b="5715"/>
              <wp:wrapSquare wrapText="bothSides"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8700" cy="502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169D206" w14:textId="77777777" w:rsidR="000B0668" w:rsidRDefault="000B0668" w:rsidP="000B0668">
                          <w:r>
                            <w:rPr>
                              <w:noProof/>
                              <w:lang w:val="en-US" w:eastAsia="zh-CN"/>
                            </w:rPr>
                            <w:drawing>
                              <wp:inline distT="0" distB="0" distL="0" distR="0" wp14:anchorId="1E55C7D1" wp14:editId="5BDF5FFC">
                                <wp:extent cx="997200" cy="341988"/>
                                <wp:effectExtent l="0" t="0" r="0" b="0"/>
                                <wp:docPr id="5" name="Pictur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XTEV_CMYK_Positive.eps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97200" cy="3419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022BD4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-114pt;margin-top:31.55pt;width:81pt;height:39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" filled="f" stroked="f">
              <v:textbox inset="0,0,0,0">
                <w:txbxContent>
                  <w:p w14:paraId="2169D206" w14:textId="77777777" w:rsidR="000B0668" w:rsidRDefault="000B0668" w:rsidP="000B0668">
                    <w:r>
                      <w:rPr>
                        <w:noProof/>
                        <w:lang w:val="en-US" w:eastAsia="zh-CN"/>
                      </w:rPr>
                      <w:drawing>
                        <wp:inline distT="0" distB="0" distL="0" distR="0" wp14:anchorId="1E55C7D1" wp14:editId="5BDF5FFC">
                          <wp:extent cx="997200" cy="341988"/>
                          <wp:effectExtent l="0" t="0" r="0" b="0"/>
                          <wp:docPr id="5" name="Picture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XTEV_CMYK_Positive.eps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997200" cy="34198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4DB31" w14:textId="032CE830" w:rsidR="00085823" w:rsidRPr="00085823" w:rsidRDefault="00EF1D54" w:rsidP="00085823">
    <w:pPr>
      <w:pStyle w:val="a3"/>
      <w:ind w:hanging="2552"/>
      <w:rPr>
        <w:rFonts w:ascii="Circular Std Medium" w:hAnsi="Circular Std Medium"/>
        <w:sz w:val="16"/>
        <w:szCs w:val="16"/>
        <w:lang w:val="en-US"/>
      </w:rPr>
    </w:pPr>
    <w:r w:rsidRPr="00D175D4">
      <w:rPr>
        <w:rFonts w:ascii="Circular Std Medium" w:hAnsi="Circular Std Medium"/>
        <w:noProof/>
        <w:sz w:val="16"/>
        <w:szCs w:val="16"/>
        <w:lang w:val="de-D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5F0ACDF" wp14:editId="1D24A20F">
              <wp:simplePos x="0" y="0"/>
              <wp:positionH relativeFrom="column">
                <wp:posOffset>-1600200</wp:posOffset>
              </wp:positionH>
              <wp:positionV relativeFrom="paragraph">
                <wp:posOffset>1444625</wp:posOffset>
              </wp:positionV>
              <wp:extent cx="1028700" cy="502285"/>
              <wp:effectExtent l="0" t="0" r="0" b="12065"/>
              <wp:wrapSquare wrapText="bothSides"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8700" cy="502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EB88C84" w14:textId="6641DA9F" w:rsidR="00EF1D54" w:rsidRDefault="00E072DA" w:rsidP="00EF1D54">
                          <w:r>
                            <w:rPr>
                              <w:rFonts w:ascii="Circular Std Medium" w:hAnsi="Circular Std Medium"/>
                              <w:noProof/>
                              <w:color w:val="191919"/>
                              <w:sz w:val="16"/>
                              <w:szCs w:val="16"/>
                              <w:lang w:val="en-US" w:eastAsia="zh-CN"/>
                            </w:rPr>
                            <w:drawing>
                              <wp:inline distT="0" distB="0" distL="0" distR="0" wp14:anchorId="076D049E" wp14:editId="69A39465">
                                <wp:extent cx="1028700" cy="384814"/>
                                <wp:effectExtent l="0" t="0" r="0" b="0"/>
                                <wp:docPr id="1" name="Picture 6" descr="../160913_NIO_Lockup_Artwork/5A_ENG_Primary_Brandmark_Master_RGB_Black_Artwork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../160913_NIO_Lockup_Artwork/5A_ENG_Primary_Brandmark_Master_RGB_Black_Artwork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28700" cy="38481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F0ACDF" id="_x0000_t202" coordsize="21600,21600" o:spt="202" path="m,l,21600r21600,l21600,xe">
              <v:stroke joinstyle="miter"/>
              <v:path gradientshapeok="t" o:connecttype="rect"/>
            </v:shapetype>
            <v:shape id="文本框 7" o:spid="_x0000_s1027" type="#_x0000_t202" style="position:absolute;margin-left:-126pt;margin-top:113.75pt;width:81pt;height:39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" filled="f" stroked="f">
              <v:textbox inset="0,0,0,0">
                <w:txbxContent>
                  <w:p w14:paraId="7EB88C84" w14:textId="6641DA9F" w:rsidR="00EF1D54" w:rsidRDefault="00E072DA" w:rsidP="00EF1D54">
                    <w:r>
                      <w:rPr>
                        <w:rFonts w:ascii="Circular Std Medium" w:hAnsi="Circular Std Medium"/>
                        <w:noProof/>
                        <w:color w:val="191919"/>
                        <w:sz w:val="16"/>
                        <w:szCs w:val="16"/>
                        <w:lang w:val="en-US" w:eastAsia="zh-CN"/>
                      </w:rPr>
                      <w:drawing>
                        <wp:inline distT="0" distB="0" distL="0" distR="0" wp14:anchorId="076D049E" wp14:editId="69A39465">
                          <wp:extent cx="1028700" cy="384814"/>
                          <wp:effectExtent l="0" t="0" r="0" b="0"/>
                          <wp:docPr id="1" name="Picture 6" descr="../160913_NIO_Lockup_Artwork/5A_ENG_Primary_Brandmark_Master_RGB_Black_Artwork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../160913_NIO_Lockup_Artwork/5A_ENG_Primary_Brandmark_Master_RGB_Black_Artwork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28700" cy="38481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085823" w:rsidRPr="00085823">
      <w:rPr>
        <w:rFonts w:ascii="Circular Std Medium" w:hAnsi="Circular Std Medium"/>
        <w:sz w:val="16"/>
        <w:szCs w:val="16"/>
        <w:lang w:val="en-US"/>
      </w:rPr>
      <w:t xml:space="preserve">NIO NORWAY AS </w:t>
    </w:r>
  </w:p>
  <w:p w14:paraId="085BCA4D" w14:textId="77777777" w:rsidR="00085823" w:rsidRPr="00D175D4" w:rsidRDefault="00085823" w:rsidP="00085823">
    <w:pPr>
      <w:pStyle w:val="a3"/>
      <w:ind w:hanging="2552"/>
      <w:rPr>
        <w:rFonts w:ascii="Circular Std Medium" w:hAnsi="Circular Std Medium"/>
        <w:sz w:val="16"/>
        <w:szCs w:val="16"/>
        <w:lang w:val="en-US"/>
      </w:rPr>
    </w:pPr>
    <w:proofErr w:type="spellStart"/>
    <w:r w:rsidRPr="00085823">
      <w:rPr>
        <w:rFonts w:ascii="Circular Std Medium" w:hAnsi="Circular Std Medium"/>
        <w:sz w:val="16"/>
        <w:szCs w:val="16"/>
        <w:lang w:val="en-US"/>
      </w:rPr>
      <w:t>Nydalsveien</w:t>
    </w:r>
    <w:proofErr w:type="spellEnd"/>
    <w:r w:rsidRPr="00085823">
      <w:rPr>
        <w:rFonts w:ascii="Circular Std Medium" w:hAnsi="Circular Std Medium"/>
        <w:sz w:val="16"/>
        <w:szCs w:val="16"/>
        <w:lang w:val="en-US"/>
      </w:rPr>
      <w:t xml:space="preserve"> 28, PB 4814 0484 Oslo</w:t>
    </w:r>
  </w:p>
  <w:p w14:paraId="6D099B66" w14:textId="2116F257" w:rsidR="00085823" w:rsidRPr="00085823" w:rsidRDefault="00085823" w:rsidP="00085823">
    <w:pPr>
      <w:pStyle w:val="a3"/>
      <w:ind w:hanging="2552"/>
      <w:rPr>
        <w:rFonts w:ascii="Circular Std Medium" w:hAnsi="Circular Std Medium"/>
        <w:sz w:val="16"/>
        <w:szCs w:val="16"/>
        <w:lang w:val="en-US"/>
      </w:rPr>
    </w:pPr>
    <w:r w:rsidRPr="00085823">
      <w:rPr>
        <w:rFonts w:ascii="Circular Std Medium" w:hAnsi="Circular Std Medium"/>
        <w:sz w:val="16"/>
        <w:szCs w:val="16"/>
        <w:lang w:val="en-US"/>
      </w:rPr>
      <w:t>Norway</w:t>
    </w:r>
  </w:p>
  <w:p w14:paraId="03A3D0D2" w14:textId="3E8EB1F3" w:rsidR="00E4614B" w:rsidRPr="00D175D4" w:rsidRDefault="00E4614B" w:rsidP="007E0BC6">
    <w:pPr>
      <w:pStyle w:val="a3"/>
      <w:ind w:hanging="2552"/>
      <w:rPr>
        <w:rFonts w:ascii="Circular Std Medium" w:hAnsi="Circular Std Medium"/>
        <w:sz w:val="16"/>
        <w:szCs w:val="16"/>
        <w:lang w:val="en-US"/>
      </w:rPr>
    </w:pPr>
  </w:p>
  <w:p w14:paraId="034D90D2" w14:textId="3FD05A60" w:rsidR="00E4614B" w:rsidRPr="00D175D4" w:rsidRDefault="00E4614B" w:rsidP="007E0BC6">
    <w:pPr>
      <w:pStyle w:val="a3"/>
      <w:ind w:hanging="2552"/>
      <w:rPr>
        <w:rFonts w:ascii="Circular Std Medium" w:hAnsi="Circular Std Medium"/>
        <w:sz w:val="16"/>
        <w:szCs w:val="1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F03CF"/>
    <w:multiLevelType w:val="hybridMultilevel"/>
    <w:tmpl w:val="FB3484F8"/>
    <w:lvl w:ilvl="0" w:tplc="BF90A4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9341F74"/>
    <w:multiLevelType w:val="hybridMultilevel"/>
    <w:tmpl w:val="3C1094EE"/>
    <w:lvl w:ilvl="0" w:tplc="EFB0ED7C">
      <w:start w:val="1"/>
      <w:numFmt w:val="decimal"/>
      <w:lvlText w:val="%1-"/>
      <w:lvlJc w:val="left"/>
      <w:pPr>
        <w:ind w:left="360" w:hanging="360"/>
      </w:pPr>
      <w:rPr>
        <w:rFonts w:asciiTheme="majorHAnsi" w:eastAsia="隶书" w:hAnsiTheme="majorHAnsi"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12895267">
    <w:abstractNumId w:val="0"/>
  </w:num>
  <w:num w:numId="2" w16cid:durableId="5617905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attachedTemplate r:id="rId1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75C"/>
    <w:rsid w:val="00006F15"/>
    <w:rsid w:val="00012DC1"/>
    <w:rsid w:val="000155DE"/>
    <w:rsid w:val="00016C8E"/>
    <w:rsid w:val="00021B78"/>
    <w:rsid w:val="0002788E"/>
    <w:rsid w:val="0004183F"/>
    <w:rsid w:val="000420EB"/>
    <w:rsid w:val="00047DAD"/>
    <w:rsid w:val="00053619"/>
    <w:rsid w:val="0005697E"/>
    <w:rsid w:val="00057BAD"/>
    <w:rsid w:val="00061E98"/>
    <w:rsid w:val="0006476E"/>
    <w:rsid w:val="00070935"/>
    <w:rsid w:val="00085823"/>
    <w:rsid w:val="000A1E0A"/>
    <w:rsid w:val="000B04B6"/>
    <w:rsid w:val="000B0668"/>
    <w:rsid w:val="000B4281"/>
    <w:rsid w:val="000C01D9"/>
    <w:rsid w:val="000D455F"/>
    <w:rsid w:val="000D6AB1"/>
    <w:rsid w:val="000E1B2C"/>
    <w:rsid w:val="000E3680"/>
    <w:rsid w:val="000E765A"/>
    <w:rsid w:val="000E76FB"/>
    <w:rsid w:val="00120C97"/>
    <w:rsid w:val="001233D9"/>
    <w:rsid w:val="0012515D"/>
    <w:rsid w:val="001263E9"/>
    <w:rsid w:val="00143A2E"/>
    <w:rsid w:val="001470B0"/>
    <w:rsid w:val="00147EE9"/>
    <w:rsid w:val="001530AB"/>
    <w:rsid w:val="001549B1"/>
    <w:rsid w:val="00160BF5"/>
    <w:rsid w:val="00160F97"/>
    <w:rsid w:val="00161395"/>
    <w:rsid w:val="0016398E"/>
    <w:rsid w:val="00164DB2"/>
    <w:rsid w:val="0016543B"/>
    <w:rsid w:val="00166330"/>
    <w:rsid w:val="001702AD"/>
    <w:rsid w:val="00174B25"/>
    <w:rsid w:val="00175D43"/>
    <w:rsid w:val="00180FD7"/>
    <w:rsid w:val="0019757E"/>
    <w:rsid w:val="001A08B9"/>
    <w:rsid w:val="001A1CC7"/>
    <w:rsid w:val="001A35C7"/>
    <w:rsid w:val="001A42D7"/>
    <w:rsid w:val="001A6D92"/>
    <w:rsid w:val="001B182C"/>
    <w:rsid w:val="001B310E"/>
    <w:rsid w:val="001B4593"/>
    <w:rsid w:val="001B7A8C"/>
    <w:rsid w:val="001C0B92"/>
    <w:rsid w:val="001C6939"/>
    <w:rsid w:val="001E1735"/>
    <w:rsid w:val="001E3A3D"/>
    <w:rsid w:val="001E43B6"/>
    <w:rsid w:val="001E6C19"/>
    <w:rsid w:val="001F0260"/>
    <w:rsid w:val="001F510C"/>
    <w:rsid w:val="001F60FA"/>
    <w:rsid w:val="00201558"/>
    <w:rsid w:val="00201CDD"/>
    <w:rsid w:val="00201EE0"/>
    <w:rsid w:val="00205C3D"/>
    <w:rsid w:val="00222204"/>
    <w:rsid w:val="002255AA"/>
    <w:rsid w:val="002339F4"/>
    <w:rsid w:val="002418CD"/>
    <w:rsid w:val="0024678B"/>
    <w:rsid w:val="002548DB"/>
    <w:rsid w:val="00271798"/>
    <w:rsid w:val="002729F4"/>
    <w:rsid w:val="00273C6F"/>
    <w:rsid w:val="00276929"/>
    <w:rsid w:val="00294A2A"/>
    <w:rsid w:val="002A3BF9"/>
    <w:rsid w:val="002A6995"/>
    <w:rsid w:val="002B2566"/>
    <w:rsid w:val="002C1FF5"/>
    <w:rsid w:val="002E0003"/>
    <w:rsid w:val="002E4710"/>
    <w:rsid w:val="00300114"/>
    <w:rsid w:val="00303DF8"/>
    <w:rsid w:val="00313A26"/>
    <w:rsid w:val="0031487A"/>
    <w:rsid w:val="003162F2"/>
    <w:rsid w:val="00321E25"/>
    <w:rsid w:val="003371E6"/>
    <w:rsid w:val="00337AD4"/>
    <w:rsid w:val="00342D8C"/>
    <w:rsid w:val="00354189"/>
    <w:rsid w:val="00357D5C"/>
    <w:rsid w:val="0037783A"/>
    <w:rsid w:val="0038055F"/>
    <w:rsid w:val="00383CD8"/>
    <w:rsid w:val="003961C4"/>
    <w:rsid w:val="003A30C7"/>
    <w:rsid w:val="003A5CBB"/>
    <w:rsid w:val="003B1EFE"/>
    <w:rsid w:val="003B728A"/>
    <w:rsid w:val="003B7C45"/>
    <w:rsid w:val="003C62D9"/>
    <w:rsid w:val="003D75F4"/>
    <w:rsid w:val="003E3253"/>
    <w:rsid w:val="003E3EF4"/>
    <w:rsid w:val="003E784A"/>
    <w:rsid w:val="003F486C"/>
    <w:rsid w:val="004064CE"/>
    <w:rsid w:val="004105FE"/>
    <w:rsid w:val="004152A4"/>
    <w:rsid w:val="00420C96"/>
    <w:rsid w:val="004223B7"/>
    <w:rsid w:val="0042779C"/>
    <w:rsid w:val="004319D4"/>
    <w:rsid w:val="00445333"/>
    <w:rsid w:val="00453B38"/>
    <w:rsid w:val="004705FD"/>
    <w:rsid w:val="00471270"/>
    <w:rsid w:val="00476241"/>
    <w:rsid w:val="00483630"/>
    <w:rsid w:val="004911CD"/>
    <w:rsid w:val="0049261C"/>
    <w:rsid w:val="00493B37"/>
    <w:rsid w:val="004A33A8"/>
    <w:rsid w:val="004A4565"/>
    <w:rsid w:val="004C0B37"/>
    <w:rsid w:val="004D069F"/>
    <w:rsid w:val="004D2BF6"/>
    <w:rsid w:val="004D3076"/>
    <w:rsid w:val="004E5404"/>
    <w:rsid w:val="005212BC"/>
    <w:rsid w:val="00527F00"/>
    <w:rsid w:val="005403BA"/>
    <w:rsid w:val="00543F9B"/>
    <w:rsid w:val="0054406D"/>
    <w:rsid w:val="0054674D"/>
    <w:rsid w:val="00546E85"/>
    <w:rsid w:val="00552CC3"/>
    <w:rsid w:val="00553800"/>
    <w:rsid w:val="00556795"/>
    <w:rsid w:val="00571169"/>
    <w:rsid w:val="00576F20"/>
    <w:rsid w:val="005852E9"/>
    <w:rsid w:val="005866C0"/>
    <w:rsid w:val="00593088"/>
    <w:rsid w:val="005961CD"/>
    <w:rsid w:val="005A113B"/>
    <w:rsid w:val="005B6CEC"/>
    <w:rsid w:val="005C3135"/>
    <w:rsid w:val="005D2283"/>
    <w:rsid w:val="005D466C"/>
    <w:rsid w:val="005D5130"/>
    <w:rsid w:val="005D7B8E"/>
    <w:rsid w:val="005E01BE"/>
    <w:rsid w:val="005F4F15"/>
    <w:rsid w:val="005F50E7"/>
    <w:rsid w:val="00606524"/>
    <w:rsid w:val="00612DAB"/>
    <w:rsid w:val="0061609F"/>
    <w:rsid w:val="006222EC"/>
    <w:rsid w:val="00625123"/>
    <w:rsid w:val="00625F57"/>
    <w:rsid w:val="0064165B"/>
    <w:rsid w:val="0064636A"/>
    <w:rsid w:val="006515D2"/>
    <w:rsid w:val="00655E79"/>
    <w:rsid w:val="00663AD1"/>
    <w:rsid w:val="00664DCA"/>
    <w:rsid w:val="00681FD2"/>
    <w:rsid w:val="00682EC1"/>
    <w:rsid w:val="006A311D"/>
    <w:rsid w:val="006B140E"/>
    <w:rsid w:val="006B26B5"/>
    <w:rsid w:val="006C25DB"/>
    <w:rsid w:val="006C2E55"/>
    <w:rsid w:val="006C603A"/>
    <w:rsid w:val="006D1BC6"/>
    <w:rsid w:val="006D6B99"/>
    <w:rsid w:val="006E0895"/>
    <w:rsid w:val="006E40B5"/>
    <w:rsid w:val="006E4350"/>
    <w:rsid w:val="006F068A"/>
    <w:rsid w:val="006F163D"/>
    <w:rsid w:val="006F16B6"/>
    <w:rsid w:val="007052EF"/>
    <w:rsid w:val="00707D22"/>
    <w:rsid w:val="007145C1"/>
    <w:rsid w:val="00716EE7"/>
    <w:rsid w:val="0072170C"/>
    <w:rsid w:val="00732CD1"/>
    <w:rsid w:val="007436BC"/>
    <w:rsid w:val="00745430"/>
    <w:rsid w:val="00746ECA"/>
    <w:rsid w:val="007512C4"/>
    <w:rsid w:val="00755D29"/>
    <w:rsid w:val="007563B9"/>
    <w:rsid w:val="00757E19"/>
    <w:rsid w:val="00762D0D"/>
    <w:rsid w:val="0077007C"/>
    <w:rsid w:val="00775B26"/>
    <w:rsid w:val="007A336A"/>
    <w:rsid w:val="007A606E"/>
    <w:rsid w:val="007B4A68"/>
    <w:rsid w:val="007C5D6A"/>
    <w:rsid w:val="007D0B04"/>
    <w:rsid w:val="007D7661"/>
    <w:rsid w:val="007E0BC6"/>
    <w:rsid w:val="007F04B6"/>
    <w:rsid w:val="00803A59"/>
    <w:rsid w:val="00807DA7"/>
    <w:rsid w:val="00814CF6"/>
    <w:rsid w:val="008168B8"/>
    <w:rsid w:val="00833045"/>
    <w:rsid w:val="00833059"/>
    <w:rsid w:val="00843489"/>
    <w:rsid w:val="008522E2"/>
    <w:rsid w:val="00852BF1"/>
    <w:rsid w:val="008715F2"/>
    <w:rsid w:val="00871F7D"/>
    <w:rsid w:val="008836C5"/>
    <w:rsid w:val="00891805"/>
    <w:rsid w:val="00892B53"/>
    <w:rsid w:val="00893686"/>
    <w:rsid w:val="0089472C"/>
    <w:rsid w:val="0089680A"/>
    <w:rsid w:val="008A31CE"/>
    <w:rsid w:val="008A4524"/>
    <w:rsid w:val="008A4E98"/>
    <w:rsid w:val="008B3200"/>
    <w:rsid w:val="008C73E5"/>
    <w:rsid w:val="008D05A9"/>
    <w:rsid w:val="008E0471"/>
    <w:rsid w:val="008E4FCF"/>
    <w:rsid w:val="008E58EC"/>
    <w:rsid w:val="008F2B8E"/>
    <w:rsid w:val="008F7E43"/>
    <w:rsid w:val="00900222"/>
    <w:rsid w:val="009026EF"/>
    <w:rsid w:val="00903BF9"/>
    <w:rsid w:val="0091186A"/>
    <w:rsid w:val="00911929"/>
    <w:rsid w:val="009135EA"/>
    <w:rsid w:val="00913B85"/>
    <w:rsid w:val="00914E98"/>
    <w:rsid w:val="00916888"/>
    <w:rsid w:val="00923FA3"/>
    <w:rsid w:val="00950693"/>
    <w:rsid w:val="00966BD6"/>
    <w:rsid w:val="00967B05"/>
    <w:rsid w:val="00967E17"/>
    <w:rsid w:val="0097304B"/>
    <w:rsid w:val="00981788"/>
    <w:rsid w:val="00987E30"/>
    <w:rsid w:val="00991D2F"/>
    <w:rsid w:val="00992BF9"/>
    <w:rsid w:val="00993325"/>
    <w:rsid w:val="0099784A"/>
    <w:rsid w:val="009A061A"/>
    <w:rsid w:val="009A1623"/>
    <w:rsid w:val="009D567A"/>
    <w:rsid w:val="009D5FB7"/>
    <w:rsid w:val="009D6F73"/>
    <w:rsid w:val="009F5853"/>
    <w:rsid w:val="00A1387C"/>
    <w:rsid w:val="00A23391"/>
    <w:rsid w:val="00A254F2"/>
    <w:rsid w:val="00A2561B"/>
    <w:rsid w:val="00A41315"/>
    <w:rsid w:val="00A66897"/>
    <w:rsid w:val="00A71BC8"/>
    <w:rsid w:val="00A75575"/>
    <w:rsid w:val="00A8330D"/>
    <w:rsid w:val="00A9022B"/>
    <w:rsid w:val="00A9614E"/>
    <w:rsid w:val="00A96B83"/>
    <w:rsid w:val="00AA4B02"/>
    <w:rsid w:val="00AB6461"/>
    <w:rsid w:val="00AF0642"/>
    <w:rsid w:val="00AF208D"/>
    <w:rsid w:val="00B049B5"/>
    <w:rsid w:val="00B06854"/>
    <w:rsid w:val="00B07460"/>
    <w:rsid w:val="00B113EB"/>
    <w:rsid w:val="00B227DB"/>
    <w:rsid w:val="00B24230"/>
    <w:rsid w:val="00B2588B"/>
    <w:rsid w:val="00B26187"/>
    <w:rsid w:val="00B265DE"/>
    <w:rsid w:val="00B34E4C"/>
    <w:rsid w:val="00B42E1F"/>
    <w:rsid w:val="00B503B2"/>
    <w:rsid w:val="00B76256"/>
    <w:rsid w:val="00B829CB"/>
    <w:rsid w:val="00B830F0"/>
    <w:rsid w:val="00B86A9B"/>
    <w:rsid w:val="00B95ED8"/>
    <w:rsid w:val="00B97F8B"/>
    <w:rsid w:val="00BA59B3"/>
    <w:rsid w:val="00BB52E7"/>
    <w:rsid w:val="00BC61E2"/>
    <w:rsid w:val="00BD7907"/>
    <w:rsid w:val="00BE234B"/>
    <w:rsid w:val="00BE5BEC"/>
    <w:rsid w:val="00BF308F"/>
    <w:rsid w:val="00BF639B"/>
    <w:rsid w:val="00BF7657"/>
    <w:rsid w:val="00C04696"/>
    <w:rsid w:val="00C1593E"/>
    <w:rsid w:val="00C24B5A"/>
    <w:rsid w:val="00C26EC3"/>
    <w:rsid w:val="00C328A5"/>
    <w:rsid w:val="00C369EB"/>
    <w:rsid w:val="00C510EA"/>
    <w:rsid w:val="00C548A8"/>
    <w:rsid w:val="00C62B85"/>
    <w:rsid w:val="00C6531D"/>
    <w:rsid w:val="00C67FBF"/>
    <w:rsid w:val="00C73E94"/>
    <w:rsid w:val="00C743DC"/>
    <w:rsid w:val="00C81F88"/>
    <w:rsid w:val="00C86E93"/>
    <w:rsid w:val="00C91C89"/>
    <w:rsid w:val="00C93844"/>
    <w:rsid w:val="00CA2F50"/>
    <w:rsid w:val="00CA62BB"/>
    <w:rsid w:val="00CB5715"/>
    <w:rsid w:val="00CC07F3"/>
    <w:rsid w:val="00CC275C"/>
    <w:rsid w:val="00CD3C0D"/>
    <w:rsid w:val="00CE6C66"/>
    <w:rsid w:val="00CF2E1C"/>
    <w:rsid w:val="00CF5A32"/>
    <w:rsid w:val="00D13BEA"/>
    <w:rsid w:val="00D15FFA"/>
    <w:rsid w:val="00D175D4"/>
    <w:rsid w:val="00D20A30"/>
    <w:rsid w:val="00D2112C"/>
    <w:rsid w:val="00D21E94"/>
    <w:rsid w:val="00D423F1"/>
    <w:rsid w:val="00D45CC4"/>
    <w:rsid w:val="00D55E94"/>
    <w:rsid w:val="00D561A1"/>
    <w:rsid w:val="00D57E26"/>
    <w:rsid w:val="00D77CDE"/>
    <w:rsid w:val="00D978C9"/>
    <w:rsid w:val="00DA1FFF"/>
    <w:rsid w:val="00DA4A69"/>
    <w:rsid w:val="00DB0FAA"/>
    <w:rsid w:val="00DC02FA"/>
    <w:rsid w:val="00DC33F6"/>
    <w:rsid w:val="00DD011F"/>
    <w:rsid w:val="00DD292A"/>
    <w:rsid w:val="00DD4D9E"/>
    <w:rsid w:val="00DD5243"/>
    <w:rsid w:val="00DE0A3F"/>
    <w:rsid w:val="00DF3C70"/>
    <w:rsid w:val="00E060BD"/>
    <w:rsid w:val="00E072DA"/>
    <w:rsid w:val="00E13AB5"/>
    <w:rsid w:val="00E156C4"/>
    <w:rsid w:val="00E21A9E"/>
    <w:rsid w:val="00E241C7"/>
    <w:rsid w:val="00E26CE2"/>
    <w:rsid w:val="00E3185C"/>
    <w:rsid w:val="00E31E99"/>
    <w:rsid w:val="00E35AE7"/>
    <w:rsid w:val="00E35BA6"/>
    <w:rsid w:val="00E44D1D"/>
    <w:rsid w:val="00E4614B"/>
    <w:rsid w:val="00E53175"/>
    <w:rsid w:val="00E54E61"/>
    <w:rsid w:val="00E57DD0"/>
    <w:rsid w:val="00E719A9"/>
    <w:rsid w:val="00E74E04"/>
    <w:rsid w:val="00E97EA5"/>
    <w:rsid w:val="00EA0B97"/>
    <w:rsid w:val="00EA1D5A"/>
    <w:rsid w:val="00EA1FD8"/>
    <w:rsid w:val="00EA4B48"/>
    <w:rsid w:val="00EA79F5"/>
    <w:rsid w:val="00EB7B7E"/>
    <w:rsid w:val="00EB7D19"/>
    <w:rsid w:val="00EC2C41"/>
    <w:rsid w:val="00EC7EC1"/>
    <w:rsid w:val="00EE2FDC"/>
    <w:rsid w:val="00EE350A"/>
    <w:rsid w:val="00EE4164"/>
    <w:rsid w:val="00EE7809"/>
    <w:rsid w:val="00EF0E8B"/>
    <w:rsid w:val="00EF1D54"/>
    <w:rsid w:val="00EF2BE5"/>
    <w:rsid w:val="00EF37EE"/>
    <w:rsid w:val="00EF6C6D"/>
    <w:rsid w:val="00F0023F"/>
    <w:rsid w:val="00F006CF"/>
    <w:rsid w:val="00F05ECF"/>
    <w:rsid w:val="00F12A33"/>
    <w:rsid w:val="00F207BE"/>
    <w:rsid w:val="00F22AB3"/>
    <w:rsid w:val="00F31B7E"/>
    <w:rsid w:val="00F323A9"/>
    <w:rsid w:val="00F32B85"/>
    <w:rsid w:val="00F34088"/>
    <w:rsid w:val="00F35005"/>
    <w:rsid w:val="00F4059E"/>
    <w:rsid w:val="00F46EE0"/>
    <w:rsid w:val="00F51D54"/>
    <w:rsid w:val="00F5360B"/>
    <w:rsid w:val="00F62775"/>
    <w:rsid w:val="00F738E1"/>
    <w:rsid w:val="00F81C43"/>
    <w:rsid w:val="00F94F89"/>
    <w:rsid w:val="00F95158"/>
    <w:rsid w:val="00F9643F"/>
    <w:rsid w:val="00FA2AC6"/>
    <w:rsid w:val="00FA2E3B"/>
    <w:rsid w:val="00FA4AF2"/>
    <w:rsid w:val="00FB01CF"/>
    <w:rsid w:val="00FB0EB9"/>
    <w:rsid w:val="00FB6EA6"/>
    <w:rsid w:val="00FC1E98"/>
    <w:rsid w:val="00FC7B94"/>
    <w:rsid w:val="00FD5C84"/>
    <w:rsid w:val="00FD694F"/>
    <w:rsid w:val="00FE3BB2"/>
    <w:rsid w:val="00FE70E8"/>
    <w:rsid w:val="00FF129C"/>
    <w:rsid w:val="00FF4FDF"/>
    <w:rsid w:val="00FF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0D608A"/>
  <w14:defaultImageDpi w14:val="300"/>
  <w15:docId w15:val="{C21751F9-42FC-4ABD-A730-D3AC5C744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8836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7809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EE7809"/>
  </w:style>
  <w:style w:type="paragraph" w:styleId="a5">
    <w:name w:val="footer"/>
    <w:basedOn w:val="a"/>
    <w:link w:val="a6"/>
    <w:uiPriority w:val="99"/>
    <w:unhideWhenUsed/>
    <w:rsid w:val="00EE7809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EE7809"/>
  </w:style>
  <w:style w:type="character" w:styleId="a7">
    <w:name w:val="Hyperlink"/>
    <w:basedOn w:val="a0"/>
    <w:uiPriority w:val="99"/>
    <w:unhideWhenUsed/>
    <w:rsid w:val="00016C8E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61E98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61E98"/>
    <w:rPr>
      <w:rFonts w:ascii="Lucida Grande" w:hAnsi="Lucida Grande" w:cs="Lucida Grande"/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0B0668"/>
    <w:pPr>
      <w:spacing w:after="100"/>
    </w:pPr>
    <w:rPr>
      <w:rFonts w:ascii="Circular Std Book" w:hAnsi="Circular Std Book"/>
      <w:sz w:val="20"/>
    </w:rPr>
  </w:style>
  <w:style w:type="paragraph" w:styleId="TOC2">
    <w:name w:val="toc 2"/>
    <w:basedOn w:val="a"/>
    <w:next w:val="a"/>
    <w:autoRedefine/>
    <w:uiPriority w:val="39"/>
    <w:unhideWhenUsed/>
    <w:rsid w:val="000B0668"/>
    <w:pPr>
      <w:spacing w:after="100"/>
      <w:ind w:left="240"/>
    </w:pPr>
    <w:rPr>
      <w:rFonts w:ascii="Circular Std Book" w:hAnsi="Circular Std Book"/>
      <w:sz w:val="20"/>
    </w:rPr>
  </w:style>
  <w:style w:type="paragraph" w:styleId="TOC3">
    <w:name w:val="toc 3"/>
    <w:basedOn w:val="a"/>
    <w:next w:val="a"/>
    <w:autoRedefine/>
    <w:uiPriority w:val="39"/>
    <w:unhideWhenUsed/>
    <w:rsid w:val="000B0668"/>
    <w:pPr>
      <w:spacing w:after="100"/>
      <w:ind w:left="480"/>
    </w:pPr>
    <w:rPr>
      <w:rFonts w:ascii="Circular Std Book" w:hAnsi="Circular Std Book"/>
      <w:sz w:val="20"/>
    </w:rPr>
  </w:style>
  <w:style w:type="paragraph" w:styleId="TOC4">
    <w:name w:val="toc 4"/>
    <w:basedOn w:val="a"/>
    <w:next w:val="a"/>
    <w:autoRedefine/>
    <w:uiPriority w:val="39"/>
    <w:unhideWhenUsed/>
    <w:rsid w:val="000B0668"/>
    <w:pPr>
      <w:spacing w:after="100"/>
      <w:ind w:left="720"/>
    </w:pPr>
    <w:rPr>
      <w:rFonts w:ascii="Circular Std Book" w:hAnsi="Circular Std Book"/>
      <w:sz w:val="20"/>
    </w:rPr>
  </w:style>
  <w:style w:type="paragraph" w:styleId="TOC5">
    <w:name w:val="toc 5"/>
    <w:basedOn w:val="a"/>
    <w:next w:val="a"/>
    <w:autoRedefine/>
    <w:uiPriority w:val="39"/>
    <w:unhideWhenUsed/>
    <w:rsid w:val="000B0668"/>
    <w:pPr>
      <w:spacing w:after="100"/>
      <w:ind w:left="960"/>
    </w:pPr>
    <w:rPr>
      <w:rFonts w:ascii="Circular Std Book" w:hAnsi="Circular Std Book"/>
      <w:sz w:val="20"/>
    </w:rPr>
  </w:style>
  <w:style w:type="paragraph" w:styleId="TOC6">
    <w:name w:val="toc 6"/>
    <w:basedOn w:val="a"/>
    <w:next w:val="a"/>
    <w:autoRedefine/>
    <w:uiPriority w:val="39"/>
    <w:unhideWhenUsed/>
    <w:rsid w:val="000B0668"/>
    <w:pPr>
      <w:spacing w:after="100"/>
      <w:ind w:left="1200"/>
    </w:pPr>
    <w:rPr>
      <w:rFonts w:ascii="Circular Std Book" w:hAnsi="Circular Std Book"/>
      <w:sz w:val="20"/>
    </w:rPr>
  </w:style>
  <w:style w:type="paragraph" w:styleId="TOC7">
    <w:name w:val="toc 7"/>
    <w:basedOn w:val="a"/>
    <w:next w:val="a"/>
    <w:autoRedefine/>
    <w:uiPriority w:val="39"/>
    <w:unhideWhenUsed/>
    <w:rsid w:val="000B0668"/>
    <w:pPr>
      <w:spacing w:after="100"/>
      <w:ind w:left="1440"/>
    </w:pPr>
    <w:rPr>
      <w:rFonts w:ascii="Circular Std Book" w:hAnsi="Circular Std Book"/>
      <w:sz w:val="20"/>
    </w:rPr>
  </w:style>
  <w:style w:type="paragraph" w:styleId="TOC8">
    <w:name w:val="toc 8"/>
    <w:basedOn w:val="a"/>
    <w:next w:val="a"/>
    <w:autoRedefine/>
    <w:uiPriority w:val="39"/>
    <w:unhideWhenUsed/>
    <w:rsid w:val="000B0668"/>
    <w:pPr>
      <w:spacing w:after="100"/>
      <w:ind w:left="1680"/>
    </w:pPr>
    <w:rPr>
      <w:rFonts w:ascii="Circular Std Book" w:hAnsi="Circular Std Book"/>
      <w:sz w:val="20"/>
    </w:rPr>
  </w:style>
  <w:style w:type="paragraph" w:styleId="TOC9">
    <w:name w:val="toc 9"/>
    <w:basedOn w:val="a"/>
    <w:next w:val="a"/>
    <w:autoRedefine/>
    <w:uiPriority w:val="39"/>
    <w:unhideWhenUsed/>
    <w:rsid w:val="000B0668"/>
    <w:pPr>
      <w:spacing w:after="100"/>
      <w:ind w:left="1920"/>
    </w:pPr>
    <w:rPr>
      <w:rFonts w:ascii="Circular Std Book" w:hAnsi="Circular Std Book"/>
      <w:sz w:val="20"/>
    </w:rPr>
  </w:style>
  <w:style w:type="paragraph" w:styleId="aa">
    <w:name w:val="Body Text"/>
    <w:basedOn w:val="a"/>
    <w:link w:val="ab"/>
    <w:rsid w:val="005403BA"/>
    <w:pPr>
      <w:widowControl w:val="0"/>
      <w:jc w:val="both"/>
    </w:pPr>
    <w:rPr>
      <w:rFonts w:ascii="Arial Unicode MS" w:eastAsia="宋体" w:hAnsi="Arial Unicode MS" w:cs="Times New Roman"/>
      <w:b/>
      <w:kern w:val="2"/>
      <w:sz w:val="21"/>
      <w:szCs w:val="20"/>
      <w:lang w:val="en-US" w:eastAsia="zh-CN"/>
    </w:rPr>
  </w:style>
  <w:style w:type="character" w:customStyle="1" w:styleId="ab">
    <w:name w:val="正文文本 字符"/>
    <w:basedOn w:val="a0"/>
    <w:link w:val="aa"/>
    <w:rsid w:val="005403BA"/>
    <w:rPr>
      <w:rFonts w:ascii="Arial Unicode MS" w:eastAsia="宋体" w:hAnsi="Arial Unicode MS" w:cs="Times New Roman"/>
      <w:b/>
      <w:kern w:val="2"/>
      <w:sz w:val="21"/>
      <w:szCs w:val="20"/>
      <w:lang w:val="en-US" w:eastAsia="zh-CN"/>
    </w:rPr>
  </w:style>
  <w:style w:type="paragraph" w:styleId="ac">
    <w:name w:val="Date"/>
    <w:basedOn w:val="a"/>
    <w:next w:val="a"/>
    <w:link w:val="ad"/>
    <w:uiPriority w:val="99"/>
    <w:semiHidden/>
    <w:unhideWhenUsed/>
    <w:rsid w:val="005403BA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5403BA"/>
  </w:style>
  <w:style w:type="paragraph" w:styleId="ae">
    <w:name w:val="Normal (Web)"/>
    <w:basedOn w:val="a"/>
    <w:uiPriority w:val="99"/>
    <w:rsid w:val="00AB6461"/>
    <w:rPr>
      <w:rFonts w:ascii="宋体" w:eastAsia="宋体" w:hAnsi="宋体" w:cs="宋体"/>
      <w:lang w:val="en-US" w:eastAsia="zh-CN"/>
    </w:rPr>
  </w:style>
  <w:style w:type="paragraph" w:customStyle="1" w:styleId="Af">
    <w:name w:val="正文 A"/>
    <w:rsid w:val="006F16B6"/>
    <w:pPr>
      <w:widowControl w:val="0"/>
      <w:jc w:val="both"/>
    </w:pPr>
    <w:rPr>
      <w:rFonts w:ascii="Times New Roman" w:eastAsia="Arial Unicode MS" w:hAnsi="Arial Unicode MS" w:cs="Arial Unicode MS"/>
      <w:color w:val="000000"/>
      <w:kern w:val="2"/>
      <w:sz w:val="21"/>
      <w:szCs w:val="21"/>
      <w:u w:color="000000"/>
      <w:lang w:val="en-US" w:eastAsia="zh-CN"/>
    </w:rPr>
  </w:style>
  <w:style w:type="character" w:customStyle="1" w:styleId="apple-converted-space">
    <w:name w:val="apple-converted-space"/>
    <w:basedOn w:val="a0"/>
    <w:rsid w:val="00707D22"/>
  </w:style>
  <w:style w:type="table" w:styleId="af0">
    <w:name w:val="Table Grid"/>
    <w:basedOn w:val="a1"/>
    <w:uiPriority w:val="39"/>
    <w:rsid w:val="00160B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F22AB3"/>
    <w:pPr>
      <w:ind w:firstLineChars="200" w:firstLine="420"/>
    </w:pPr>
  </w:style>
  <w:style w:type="character" w:styleId="af2">
    <w:name w:val="Unresolved Mention"/>
    <w:basedOn w:val="a0"/>
    <w:uiPriority w:val="99"/>
    <w:rsid w:val="005A113B"/>
    <w:rPr>
      <w:color w:val="605E5C"/>
      <w:shd w:val="clear" w:color="auto" w:fill="E1DFDD"/>
    </w:rPr>
  </w:style>
  <w:style w:type="character" w:customStyle="1" w:styleId="text-only">
    <w:name w:val="text-only"/>
    <w:basedOn w:val="a0"/>
    <w:rsid w:val="00BF639B"/>
  </w:style>
  <w:style w:type="paragraph" w:styleId="HTML">
    <w:name w:val="HTML Preformatted"/>
    <w:basedOn w:val="a"/>
    <w:link w:val="HTML0"/>
    <w:uiPriority w:val="99"/>
    <w:semiHidden/>
    <w:unhideWhenUsed/>
    <w:rsid w:val="00BF63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lang w:val="en-US"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BF639B"/>
    <w:rPr>
      <w:rFonts w:ascii="宋体" w:eastAsia="宋体" w:hAnsi="宋体" w:cs="宋体"/>
      <w:lang w:val="en-US" w:eastAsia="zh-CN"/>
    </w:rPr>
  </w:style>
  <w:style w:type="character" w:styleId="af3">
    <w:name w:val="annotation reference"/>
    <w:basedOn w:val="a0"/>
    <w:uiPriority w:val="99"/>
    <w:semiHidden/>
    <w:unhideWhenUsed/>
    <w:rsid w:val="00E156C4"/>
    <w:rPr>
      <w:sz w:val="21"/>
      <w:szCs w:val="21"/>
    </w:rPr>
  </w:style>
  <w:style w:type="paragraph" w:styleId="af4">
    <w:name w:val="annotation text"/>
    <w:basedOn w:val="a"/>
    <w:link w:val="af5"/>
    <w:uiPriority w:val="99"/>
    <w:semiHidden/>
    <w:unhideWhenUsed/>
    <w:rsid w:val="00E156C4"/>
  </w:style>
  <w:style w:type="character" w:customStyle="1" w:styleId="af5">
    <w:name w:val="批注文字 字符"/>
    <w:basedOn w:val="a0"/>
    <w:link w:val="af4"/>
    <w:uiPriority w:val="99"/>
    <w:semiHidden/>
    <w:rsid w:val="00E156C4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E156C4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E156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70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97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773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514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415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522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37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5679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7503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8360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7237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1413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2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17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02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6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9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57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29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2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98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emf"/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ssi.gu.FAREAST\Desktop\&#25260;&#22836;&#3244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isl xmlns:xsd="http://www.w3.org/2001/XMLSchema" xmlns:xsi="http://www.w3.org/2001/XMLSchema-instance" xmlns="http://www.boldonjames.com/2008/01/sie/internal/label" sislVersion="0" policy="8cb55007-643b-4745-a803-66ac00fe2ebe" origin="userSelected">
  <element uid="id_classification_generalbusiness" value=""/>
</sisl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WrappedLabelHistory xmlns:xsi="http://www.w3.org/2001/XMLSchema-instance" xmlns:xsd="http://www.w3.org/2001/XMLSchema" xmlns="http://www.boldonjames.com/2016/02/Classifier/internal/wrappedLabelHistory">
  <Value>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4Y2I1NTAwNy02NDNiLTQ3NDUtYTgwMy02NmFjMDBmZTJlYmUiIG9yaWdpbj0idXNlclNlbGVjdGVkIj48ZWxlbWVudCB1aWQ9ImlkX2NsYXNzaWZpY2F0aW9uX2dlbmVyYWxidXNpbmVzcyIgdmFsdWU9IiIgeG1sbnM9Imh0dHA6Ly93d3cuYm9sZG9uamFtZXMuY29tLzIwMDgvMDEvc2llL2ludGVybmFsL2xhYmVsIiAvPjwvc2lzbD48VXNlck5hbWU+RkFSRUFTVFxkYXZpZC5odTwvVXNlck5hbWU+PERhdGVUaW1lPjIwMjEvNS8yOCA2OjA0OjEwPC9EYXRlVGltZT48TGFiZWxTdHJpbmc+SW50ZXJuYWw8L0xhYmVsU3RyaW5nPjwvaXRlbT48L2xhYmVsSGlzdG9yeT4=</Value>
</WrappedLabelHistory>
</file>

<file path=customXml/itemProps1.xml><?xml version="1.0" encoding="utf-8"?>
<ds:datastoreItem xmlns:ds="http://schemas.openxmlformats.org/officeDocument/2006/customXml" ds:itemID="{28A75D5A-88F4-4CF5-AAAD-53990A02B721}">
  <ds:schemaRefs>
    <ds:schemaRef ds:uri="http://www.w3.org/2001/XMLSchema"/>
    <ds:schemaRef ds:uri="http://www.boldonjames.com/2008/01/sie/internal/label"/>
  </ds:schemaRefs>
</ds:datastoreItem>
</file>

<file path=customXml/itemProps2.xml><?xml version="1.0" encoding="utf-8"?>
<ds:datastoreItem xmlns:ds="http://schemas.openxmlformats.org/officeDocument/2006/customXml" ds:itemID="{3B066949-7410-4106-9CC4-17A6056DDF0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187720B-89AC-4D09-9560-0595706C1D2E}">
  <ds:schemaRefs>
    <ds:schemaRef ds:uri="http://www.w3.org/2001/XMLSchema"/>
    <ds:schemaRef ds:uri="http://www.boldonjames.com/2016/02/Classifier/internal/wrappedLabelHistor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C:\Users\sissi.gu.FAREAST\Desktop\抬头纸.dotx</Template>
  <TotalTime>5</TotalTime>
  <Pages>1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Forpeople</Company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顾晓曦 Sissi Gu</dc:creator>
  <cp:keywords/>
  <dc:description/>
  <cp:lastModifiedBy>Zhen WANG 王震</cp:lastModifiedBy>
  <cp:revision>7</cp:revision>
  <cp:lastPrinted>2022-09-14T05:59:00Z</cp:lastPrinted>
  <dcterms:created xsi:type="dcterms:W3CDTF">2022-09-14T03:01:00Z</dcterms:created>
  <dcterms:modified xsi:type="dcterms:W3CDTF">2022-09-14T06:00:00Z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6dfdf108-2ba0-450c-911c-75e77a394c29</vt:lpwstr>
  </property>
  <property fmtid="{D5CDD505-2E9C-101B-9397-08002B2CF9AE}" pid="3" name="bjSaver">
    <vt:lpwstr>R5Tcl6XlAgDE1S1EcnyUxLTxyrB6d16x</vt:lpwstr>
  </property>
  <property fmtid="{D5CDD505-2E9C-101B-9397-08002B2CF9AE}" pid="4" name="bjDocumentSecurityLabel">
    <vt:lpwstr>Internal</vt:lpwstr>
  </property>
  <property fmtid="{D5CDD505-2E9C-101B-9397-08002B2CF9AE}" pid="5" name="DLPMetadata">
    <vt:lpwstr>f2jE6qXInternal</vt:lpwstr>
  </property>
  <property fmtid="{D5CDD505-2E9C-101B-9397-08002B2CF9AE}" pid="6" name="bjFooterBothDocProperty">
    <vt:lpwstr>NIO Internal</vt:lpwstr>
  </property>
  <property fmtid="{D5CDD505-2E9C-101B-9397-08002B2CF9AE}" pid="7" name="bjFooterFirstPageDocProperty">
    <vt:lpwstr>NIO Internal</vt:lpwstr>
  </property>
  <property fmtid="{D5CDD505-2E9C-101B-9397-08002B2CF9AE}" pid="8" name="bjFooterEvenPageDocProperty">
    <vt:lpwstr>NIO Internal</vt:lpwstr>
  </property>
  <property fmtid="{D5CDD505-2E9C-101B-9397-08002B2CF9AE}" pid="9" name="bjLabelHistoryID">
    <vt:lpwstr>{A187720B-89AC-4D09-9560-0595706C1D2E}</vt:lpwstr>
  </property>
  <property fmtid="{D5CDD505-2E9C-101B-9397-08002B2CF9AE}" pid="10" name="bjDocumentLabelXML">
    <vt:lpwstr>&lt;?xml version="1.0" encoding="us-ascii"?&gt;&lt;sisl xmlns:xsd="http://www.w3.org/2001/XMLSchema" xmlns:xsi="http://www.w3.org/2001/XMLSchema-instance" sislVersion="0" policy="8cb55007-643b-4745-a803-66ac00fe2ebe" origin="userSelected" xmlns="http://www.boldonj</vt:lpwstr>
  </property>
  <property fmtid="{D5CDD505-2E9C-101B-9397-08002B2CF9AE}" pid="11" name="bjDocumentLabelXML-0">
    <vt:lpwstr>ames.com/2008/01/sie/internal/label"&gt;&lt;element uid="id_classification_generalbusiness" value="" /&gt;&lt;/sisl&gt;</vt:lpwstr>
  </property>
</Properties>
</file>